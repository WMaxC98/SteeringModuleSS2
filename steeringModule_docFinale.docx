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7851726"/>
        <w:docPartObj>
          <w:docPartGallery w:val="Cover Pages"/>
          <w:docPartUnique/>
        </w:docPartObj>
      </w:sdtPr>
      <w:sdtContent>
        <w:p w14:paraId="771FA552" w14:textId="77777777" w:rsidR="008B72DE" w:rsidRDefault="008B72DE"/>
        <w:tbl>
          <w:tblPr>
            <w:tblpPr w:leftFromText="187" w:rightFromText="187" w:horzAnchor="margin" w:tblpXSpec="center" w:tblpY="2881"/>
            <w:tblW w:w="4000" w:type="pct"/>
            <w:tblBorders>
              <w:left w:val="single" w:sz="12" w:space="0" w:color="538135" w:themeColor="accent1"/>
            </w:tblBorders>
            <w:tblCellMar>
              <w:left w:w="144" w:type="dxa"/>
              <w:right w:w="115" w:type="dxa"/>
            </w:tblCellMar>
            <w:tblLook w:val="04A0" w:firstRow="1" w:lastRow="0" w:firstColumn="1" w:lastColumn="0" w:noHBand="0" w:noVBand="1"/>
          </w:tblPr>
          <w:tblGrid>
            <w:gridCol w:w="7246"/>
          </w:tblGrid>
          <w:tr w:rsidR="008B72DE" w:rsidRPr="003216FD" w14:paraId="32C280F4" w14:textId="77777777">
            <w:sdt>
              <w:sdtPr>
                <w:rPr>
                  <w:color w:val="3D6027" w:themeColor="accent6" w:themeShade="BF"/>
                  <w:sz w:val="24"/>
                  <w:szCs w:val="24"/>
                  <w:lang w:val="de-DE"/>
                </w:rPr>
                <w:alias w:val="Société"/>
                <w:id w:val="13406915"/>
                <w:placeholder>
                  <w:docPart w:val="7D3C58AC9E994202B93DE91F317E7F6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4163380" w14:textId="77777777" w:rsidR="008B72DE" w:rsidRPr="0090696B" w:rsidRDefault="008B72DE">
                    <w:pPr>
                      <w:pStyle w:val="Sansinterligne"/>
                      <w:rPr>
                        <w:color w:val="3D6027" w:themeColor="accent6" w:themeShade="BF"/>
                        <w:sz w:val="24"/>
                        <w:lang w:val="de-DE"/>
                      </w:rPr>
                    </w:pPr>
                    <w:proofErr w:type="spellStart"/>
                    <w:r w:rsidRPr="0090696B">
                      <w:rPr>
                        <w:color w:val="3D6027" w:themeColor="accent6" w:themeShade="BF"/>
                        <w:sz w:val="24"/>
                        <w:szCs w:val="24"/>
                        <w:lang w:val="de-DE"/>
                      </w:rPr>
                      <w:t>Hes</w:t>
                    </w:r>
                    <w:proofErr w:type="spellEnd"/>
                    <w:r w:rsidRPr="0090696B">
                      <w:rPr>
                        <w:color w:val="3D6027" w:themeColor="accent6" w:themeShade="BF"/>
                        <w:sz w:val="24"/>
                        <w:szCs w:val="24"/>
                        <w:lang w:val="de-DE"/>
                      </w:rPr>
                      <w:t xml:space="preserve">-so </w:t>
                    </w:r>
                    <w:proofErr w:type="spellStart"/>
                    <w:r w:rsidRPr="0090696B">
                      <w:rPr>
                        <w:color w:val="3D6027" w:themeColor="accent6" w:themeShade="BF"/>
                        <w:sz w:val="24"/>
                        <w:szCs w:val="24"/>
                        <w:lang w:val="de-DE"/>
                      </w:rPr>
                      <w:t>Valais</w:t>
                    </w:r>
                    <w:proofErr w:type="spellEnd"/>
                    <w:r w:rsidRPr="0090696B">
                      <w:rPr>
                        <w:color w:val="3D6027" w:themeColor="accent6" w:themeShade="BF"/>
                        <w:sz w:val="24"/>
                        <w:szCs w:val="24"/>
                        <w:lang w:val="de-DE"/>
                      </w:rPr>
                      <w:t>/Wallis - HEI</w:t>
                    </w:r>
                  </w:p>
                </w:tc>
              </w:sdtContent>
            </w:sdt>
          </w:tr>
          <w:tr w:rsidR="008B72DE" w:rsidRPr="008B72DE" w14:paraId="4483E82D" w14:textId="77777777">
            <w:tc>
              <w:tcPr>
                <w:tcW w:w="7672" w:type="dxa"/>
              </w:tcPr>
              <w:sdt>
                <w:sdtPr>
                  <w:rPr>
                    <w:rFonts w:asciiTheme="majorHAnsi" w:eastAsiaTheme="majorEastAsia" w:hAnsiTheme="majorHAnsi" w:cstheme="majorBidi"/>
                    <w:color w:val="3D6027" w:themeColor="accent6" w:themeShade="BF"/>
                    <w:sz w:val="88"/>
                    <w:szCs w:val="88"/>
                  </w:rPr>
                  <w:alias w:val="Titre"/>
                  <w:id w:val="13406919"/>
                  <w:placeholder>
                    <w:docPart w:val="301381B2F53A49D4969C8F428CD543DD"/>
                  </w:placeholder>
                  <w:dataBinding w:prefixMappings="xmlns:ns0='http://schemas.openxmlformats.org/package/2006/metadata/core-properties' xmlns:ns1='http://purl.org/dc/elements/1.1/'" w:xpath="/ns0:coreProperties[1]/ns1:title[1]" w:storeItemID="{6C3C8BC8-F283-45AE-878A-BAB7291924A1}"/>
                  <w:text/>
                </w:sdtPr>
                <w:sdtContent>
                  <w:p w14:paraId="6AD9E71B" w14:textId="20614DF6" w:rsidR="008B72DE" w:rsidRPr="008B72DE" w:rsidRDefault="008B72DE">
                    <w:pPr>
                      <w:pStyle w:val="Sansinterligne"/>
                      <w:spacing w:line="216" w:lineRule="auto"/>
                      <w:rPr>
                        <w:rFonts w:asciiTheme="majorHAnsi" w:eastAsiaTheme="majorEastAsia" w:hAnsiTheme="majorHAnsi" w:cstheme="majorBidi"/>
                        <w:color w:val="3D6027" w:themeColor="accent6" w:themeShade="BF"/>
                        <w:sz w:val="88"/>
                        <w:szCs w:val="88"/>
                      </w:rPr>
                    </w:pPr>
                    <w:r w:rsidRPr="008B72DE">
                      <w:rPr>
                        <w:rFonts w:asciiTheme="majorHAnsi" w:eastAsiaTheme="majorEastAsia" w:hAnsiTheme="majorHAnsi" w:cstheme="majorBidi"/>
                        <w:color w:val="3D6027" w:themeColor="accent6" w:themeShade="BF"/>
                        <w:sz w:val="88"/>
                        <w:szCs w:val="88"/>
                      </w:rPr>
                      <w:t>WP</w:t>
                    </w:r>
                    <w:r w:rsidR="00641F8D">
                      <w:rPr>
                        <w:rFonts w:asciiTheme="majorHAnsi" w:eastAsiaTheme="majorEastAsia" w:hAnsiTheme="majorHAnsi" w:cstheme="majorBidi"/>
                        <w:color w:val="3D6027" w:themeColor="accent6" w:themeShade="BF"/>
                        <w:sz w:val="88"/>
                        <w:szCs w:val="88"/>
                      </w:rPr>
                      <w:t>2</w:t>
                    </w:r>
                    <w:r w:rsidRPr="008B72DE">
                      <w:rPr>
                        <w:rFonts w:asciiTheme="majorHAnsi" w:eastAsiaTheme="majorEastAsia" w:hAnsiTheme="majorHAnsi" w:cstheme="majorBidi"/>
                        <w:color w:val="3D6027" w:themeColor="accent6" w:themeShade="BF"/>
                        <w:sz w:val="88"/>
                        <w:szCs w:val="88"/>
                      </w:rPr>
                      <w:t xml:space="preserve"> : </w:t>
                    </w:r>
                    <w:r w:rsidR="00641F8D">
                      <w:rPr>
                        <w:rFonts w:asciiTheme="majorHAnsi" w:eastAsiaTheme="majorEastAsia" w:hAnsiTheme="majorHAnsi" w:cstheme="majorBidi"/>
                        <w:color w:val="3D6027" w:themeColor="accent6" w:themeShade="BF"/>
                        <w:sz w:val="88"/>
                        <w:szCs w:val="88"/>
                      </w:rPr>
                      <w:t xml:space="preserve">Programmation </w:t>
                    </w:r>
                    <w:proofErr w:type="spellStart"/>
                    <w:r w:rsidR="00B3496A">
                      <w:rPr>
                        <w:rFonts w:asciiTheme="majorHAnsi" w:eastAsiaTheme="majorEastAsia" w:hAnsiTheme="majorHAnsi" w:cstheme="majorBidi"/>
                        <w:color w:val="3D6027" w:themeColor="accent6" w:themeShade="BF"/>
                        <w:sz w:val="88"/>
                        <w:szCs w:val="88"/>
                      </w:rPr>
                      <w:t>Steering</w:t>
                    </w:r>
                    <w:proofErr w:type="spellEnd"/>
                    <w:r w:rsidR="00641F8D">
                      <w:rPr>
                        <w:rFonts w:asciiTheme="majorHAnsi" w:eastAsiaTheme="majorEastAsia" w:hAnsiTheme="majorHAnsi" w:cstheme="majorBidi"/>
                        <w:color w:val="3D6027" w:themeColor="accent6" w:themeShade="BF"/>
                        <w:sz w:val="88"/>
                        <w:szCs w:val="88"/>
                      </w:rPr>
                      <w:t xml:space="preserve"> Module</w:t>
                    </w:r>
                  </w:p>
                </w:sdtContent>
              </w:sdt>
            </w:tc>
          </w:tr>
          <w:tr w:rsidR="008B72DE" w:rsidRPr="008B72DE" w14:paraId="1E98AEC0" w14:textId="77777777">
            <w:sdt>
              <w:sdtPr>
                <w:rPr>
                  <w:color w:val="3D6027" w:themeColor="accent6" w:themeShade="BF"/>
                  <w:sz w:val="24"/>
                  <w:szCs w:val="24"/>
                </w:rPr>
                <w:alias w:val="Sous-titre"/>
                <w:id w:val="13406923"/>
                <w:placeholder>
                  <w:docPart w:val="DCEB2EF973004381B3C0629925FD25C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36ED972" w14:textId="77777777" w:rsidR="008B72DE" w:rsidRPr="008B72DE" w:rsidRDefault="008B72DE">
                    <w:pPr>
                      <w:pStyle w:val="Sansinterligne"/>
                      <w:rPr>
                        <w:color w:val="3D6027" w:themeColor="accent6" w:themeShade="BF"/>
                        <w:sz w:val="24"/>
                      </w:rPr>
                    </w:pPr>
                    <w:r w:rsidRPr="008B72DE">
                      <w:rPr>
                        <w:color w:val="3D6027" w:themeColor="accent6" w:themeShade="BF"/>
                        <w:sz w:val="24"/>
                        <w:szCs w:val="24"/>
                      </w:rPr>
                      <w:t xml:space="preserve">Summer </w:t>
                    </w:r>
                    <w:proofErr w:type="spellStart"/>
                    <w:r w:rsidRPr="008B72DE">
                      <w:rPr>
                        <w:color w:val="3D6027" w:themeColor="accent6" w:themeShade="BF"/>
                        <w:sz w:val="24"/>
                        <w:szCs w:val="24"/>
                      </w:rPr>
                      <w:t>school</w:t>
                    </w:r>
                    <w:proofErr w:type="spellEnd"/>
                    <w:r w:rsidRPr="008B72DE">
                      <w:rPr>
                        <w:color w:val="3D6027" w:themeColor="accent6" w:themeShade="BF"/>
                        <w:sz w:val="24"/>
                        <w:szCs w:val="24"/>
                      </w:rPr>
                      <w:t xml:space="preserve"> II - </w:t>
                    </w:r>
                    <w:proofErr w:type="spellStart"/>
                    <w:r w:rsidRPr="008B72DE">
                      <w:rPr>
                        <w:color w:val="3D6027" w:themeColor="accent6" w:themeShade="BF"/>
                        <w:sz w:val="24"/>
                        <w:szCs w:val="24"/>
                      </w:rPr>
                      <w:t>eKart</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B72DE" w14:paraId="64513BDC" w14:textId="77777777">
            <w:tc>
              <w:tcPr>
                <w:tcW w:w="7221" w:type="dxa"/>
                <w:tcMar>
                  <w:top w:w="216" w:type="dxa"/>
                  <w:left w:w="115" w:type="dxa"/>
                  <w:bottom w:w="216" w:type="dxa"/>
                  <w:right w:w="115" w:type="dxa"/>
                </w:tcMar>
              </w:tcPr>
              <w:sdt>
                <w:sdtPr>
                  <w:rPr>
                    <w:color w:val="538135" w:themeColor="accent1"/>
                    <w:sz w:val="28"/>
                    <w:szCs w:val="28"/>
                  </w:rPr>
                  <w:alias w:val="Auteur"/>
                  <w:id w:val="13406928"/>
                  <w:placeholder>
                    <w:docPart w:val="DF62D2244BA443E99910A2E9D0E80AD3"/>
                  </w:placeholder>
                  <w:dataBinding w:prefixMappings="xmlns:ns0='http://schemas.openxmlformats.org/package/2006/metadata/core-properties' xmlns:ns1='http://purl.org/dc/elements/1.1/'" w:xpath="/ns0:coreProperties[1]/ns1:creator[1]" w:storeItemID="{6C3C8BC8-F283-45AE-878A-BAB7291924A1}"/>
                  <w:text/>
                </w:sdtPr>
                <w:sdtContent>
                  <w:p w14:paraId="6274C866" w14:textId="346D85A7" w:rsidR="008B72DE" w:rsidRDefault="00B3496A">
                    <w:pPr>
                      <w:pStyle w:val="Sansinterligne"/>
                      <w:rPr>
                        <w:color w:val="538135" w:themeColor="accent1"/>
                        <w:sz w:val="28"/>
                        <w:szCs w:val="28"/>
                      </w:rPr>
                    </w:pPr>
                    <w:r>
                      <w:rPr>
                        <w:color w:val="538135" w:themeColor="accent1"/>
                        <w:sz w:val="28"/>
                        <w:szCs w:val="28"/>
                      </w:rPr>
                      <w:t>Maxime Caloz</w:t>
                    </w:r>
                  </w:p>
                </w:sdtContent>
              </w:sdt>
              <w:sdt>
                <w:sdtPr>
                  <w:rPr>
                    <w:color w:val="538135" w:themeColor="accent1"/>
                    <w:sz w:val="28"/>
                    <w:szCs w:val="28"/>
                  </w:rPr>
                  <w:alias w:val="Date"/>
                  <w:tag w:val="Date "/>
                  <w:id w:val="13406932"/>
                  <w:placeholder>
                    <w:docPart w:val="89A6D0A061F5447D8C1BDFEB300A5CEB"/>
                  </w:placeholder>
                  <w:dataBinding w:prefixMappings="xmlns:ns0='http://schemas.microsoft.com/office/2006/coverPageProps'" w:xpath="/ns0:CoverPageProperties[1]/ns0:PublishDate[1]" w:storeItemID="{55AF091B-3C7A-41E3-B477-F2FDAA23CFDA}"/>
                  <w:date w:fullDate="2022-09-05T00:00:00Z">
                    <w:dateFormat w:val="dd/MM/yyyy"/>
                    <w:lid w:val="fr-FR"/>
                    <w:storeMappedDataAs w:val="dateTime"/>
                    <w:calendar w:val="gregorian"/>
                  </w:date>
                </w:sdtPr>
                <w:sdtContent>
                  <w:p w14:paraId="3538EA4A" w14:textId="7D781CEB" w:rsidR="008B72DE" w:rsidRDefault="00641F8D">
                    <w:pPr>
                      <w:pStyle w:val="Sansinterligne"/>
                      <w:rPr>
                        <w:color w:val="538135" w:themeColor="accent1"/>
                        <w:sz w:val="28"/>
                        <w:szCs w:val="28"/>
                      </w:rPr>
                    </w:pPr>
                    <w:r>
                      <w:rPr>
                        <w:color w:val="538135" w:themeColor="accent1"/>
                        <w:sz w:val="28"/>
                        <w:szCs w:val="28"/>
                        <w:lang w:val="fr-FR"/>
                      </w:rPr>
                      <w:t>05/09/2022</w:t>
                    </w:r>
                  </w:p>
                </w:sdtContent>
              </w:sdt>
              <w:p w14:paraId="6380EEAD" w14:textId="77777777" w:rsidR="008B72DE" w:rsidRDefault="008B72DE">
                <w:pPr>
                  <w:pStyle w:val="Sansinterligne"/>
                  <w:rPr>
                    <w:color w:val="538135" w:themeColor="accent1"/>
                  </w:rPr>
                </w:pPr>
              </w:p>
            </w:tc>
          </w:tr>
        </w:tbl>
        <w:p w14:paraId="1B725F09" w14:textId="77777777" w:rsidR="00AD5D65" w:rsidRPr="00AD5D65" w:rsidRDefault="008B72DE" w:rsidP="00AD5D65">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926232608"/>
            <w:docPartObj>
              <w:docPartGallery w:val="Table of Contents"/>
              <w:docPartUnique/>
            </w:docPartObj>
          </w:sdtPr>
          <w:sdtEndPr>
            <w:rPr>
              <w:b/>
              <w:bCs/>
            </w:rPr>
          </w:sdtEndPr>
          <w:sdtContent>
            <w:p w14:paraId="0DB49644" w14:textId="557F6ED9" w:rsidR="00AD5D65" w:rsidRPr="00052355" w:rsidRDefault="00AD5D65">
              <w:pPr>
                <w:pStyle w:val="En-ttedetabledesmatires"/>
                <w:rPr>
                  <w:rStyle w:val="TDMCar"/>
                </w:rPr>
              </w:pPr>
              <w:r w:rsidRPr="00052355">
                <w:rPr>
                  <w:rStyle w:val="TDMCar"/>
                </w:rPr>
                <w:t xml:space="preserve">Table des matières </w:t>
              </w:r>
            </w:p>
            <w:p w14:paraId="1172D86D" w14:textId="2FC88B8A" w:rsidR="0045119B" w:rsidRDefault="00AD5D65">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13527140" w:history="1">
                <w:r w:rsidR="0045119B" w:rsidRPr="00A63621">
                  <w:rPr>
                    <w:rStyle w:val="Lienhypertexte"/>
                    <w:noProof/>
                  </w:rPr>
                  <w:t>1</w:t>
                </w:r>
                <w:r w:rsidR="0045119B">
                  <w:rPr>
                    <w:rFonts w:cstheme="minorBidi"/>
                    <w:noProof/>
                  </w:rPr>
                  <w:tab/>
                </w:r>
                <w:r w:rsidR="0045119B" w:rsidRPr="00A63621">
                  <w:rPr>
                    <w:rStyle w:val="Lienhypertexte"/>
                    <w:noProof/>
                  </w:rPr>
                  <w:t>Introduction</w:t>
                </w:r>
                <w:r w:rsidR="0045119B">
                  <w:rPr>
                    <w:noProof/>
                    <w:webHidden/>
                  </w:rPr>
                  <w:tab/>
                </w:r>
                <w:r w:rsidR="0045119B">
                  <w:rPr>
                    <w:noProof/>
                    <w:webHidden/>
                  </w:rPr>
                  <w:fldChar w:fldCharType="begin"/>
                </w:r>
                <w:r w:rsidR="0045119B">
                  <w:rPr>
                    <w:noProof/>
                    <w:webHidden/>
                  </w:rPr>
                  <w:instrText xml:space="preserve"> PAGEREF _Toc113527140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7DE58DCF" w14:textId="621C4E67" w:rsidR="0045119B" w:rsidRDefault="00000000">
              <w:pPr>
                <w:pStyle w:val="TM1"/>
                <w:tabs>
                  <w:tab w:val="left" w:pos="440"/>
                  <w:tab w:val="right" w:leader="dot" w:pos="9062"/>
                </w:tabs>
                <w:rPr>
                  <w:rFonts w:cstheme="minorBidi"/>
                  <w:noProof/>
                </w:rPr>
              </w:pPr>
              <w:hyperlink w:anchor="_Toc113527141" w:history="1">
                <w:r w:rsidR="0045119B" w:rsidRPr="00A63621">
                  <w:rPr>
                    <w:rStyle w:val="Lienhypertexte"/>
                    <w:noProof/>
                  </w:rPr>
                  <w:t>2</w:t>
                </w:r>
                <w:r w:rsidR="0045119B">
                  <w:rPr>
                    <w:rFonts w:cstheme="minorBidi"/>
                    <w:noProof/>
                  </w:rPr>
                  <w:tab/>
                </w:r>
                <w:r w:rsidR="0045119B" w:rsidRPr="00A63621">
                  <w:rPr>
                    <w:rStyle w:val="Lienhypertexte"/>
                    <w:noProof/>
                  </w:rPr>
                  <w:t>Configuration MCC</w:t>
                </w:r>
                <w:r w:rsidR="0045119B">
                  <w:rPr>
                    <w:noProof/>
                    <w:webHidden/>
                  </w:rPr>
                  <w:tab/>
                </w:r>
                <w:r w:rsidR="0045119B">
                  <w:rPr>
                    <w:noProof/>
                    <w:webHidden/>
                  </w:rPr>
                  <w:fldChar w:fldCharType="begin"/>
                </w:r>
                <w:r w:rsidR="0045119B">
                  <w:rPr>
                    <w:noProof/>
                    <w:webHidden/>
                  </w:rPr>
                  <w:instrText xml:space="preserve"> PAGEREF _Toc113527141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6A7E3196" w14:textId="1474F1FD" w:rsidR="0045119B" w:rsidRDefault="00000000">
              <w:pPr>
                <w:pStyle w:val="TM2"/>
                <w:tabs>
                  <w:tab w:val="left" w:pos="880"/>
                  <w:tab w:val="right" w:leader="dot" w:pos="9062"/>
                </w:tabs>
                <w:rPr>
                  <w:rFonts w:cstheme="minorBidi"/>
                  <w:noProof/>
                </w:rPr>
              </w:pPr>
              <w:hyperlink w:anchor="_Toc113527142" w:history="1">
                <w:r w:rsidR="0045119B" w:rsidRPr="00A63621">
                  <w:rPr>
                    <w:rStyle w:val="Lienhypertexte"/>
                    <w:noProof/>
                  </w:rPr>
                  <w:t>2.1</w:t>
                </w:r>
                <w:r w:rsidR="0045119B">
                  <w:rPr>
                    <w:rFonts w:cstheme="minorBidi"/>
                    <w:noProof/>
                  </w:rPr>
                  <w:tab/>
                </w:r>
                <w:r w:rsidR="0045119B" w:rsidRPr="00A63621">
                  <w:rPr>
                    <w:rStyle w:val="Lienhypertexte"/>
                    <w:noProof/>
                  </w:rPr>
                  <w:t>Périphérique ECAN</w:t>
                </w:r>
                <w:r w:rsidR="0045119B">
                  <w:rPr>
                    <w:noProof/>
                    <w:webHidden/>
                  </w:rPr>
                  <w:tab/>
                </w:r>
                <w:r w:rsidR="0045119B">
                  <w:rPr>
                    <w:noProof/>
                    <w:webHidden/>
                  </w:rPr>
                  <w:fldChar w:fldCharType="begin"/>
                </w:r>
                <w:r w:rsidR="0045119B">
                  <w:rPr>
                    <w:noProof/>
                    <w:webHidden/>
                  </w:rPr>
                  <w:instrText xml:space="preserve"> PAGEREF _Toc113527142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06413D35" w14:textId="7DB995E3" w:rsidR="0045119B" w:rsidRDefault="00000000">
              <w:pPr>
                <w:pStyle w:val="TM2"/>
                <w:tabs>
                  <w:tab w:val="left" w:pos="880"/>
                  <w:tab w:val="right" w:leader="dot" w:pos="9062"/>
                </w:tabs>
                <w:rPr>
                  <w:rFonts w:cstheme="minorBidi"/>
                  <w:noProof/>
                </w:rPr>
              </w:pPr>
              <w:hyperlink w:anchor="_Toc113527143" w:history="1">
                <w:r w:rsidR="0045119B" w:rsidRPr="00A63621">
                  <w:rPr>
                    <w:rStyle w:val="Lienhypertexte"/>
                    <w:noProof/>
                  </w:rPr>
                  <w:t>2.2</w:t>
                </w:r>
                <w:r w:rsidR="0045119B">
                  <w:rPr>
                    <w:rFonts w:cstheme="minorBidi"/>
                    <w:noProof/>
                  </w:rPr>
                  <w:tab/>
                </w:r>
                <w:r w:rsidR="0045119B" w:rsidRPr="00A63621">
                  <w:rPr>
                    <w:rStyle w:val="Lienhypertexte"/>
                    <w:noProof/>
                  </w:rPr>
                  <w:t>Périphérique MEMORY</w:t>
                </w:r>
                <w:r w:rsidR="0045119B">
                  <w:rPr>
                    <w:noProof/>
                    <w:webHidden/>
                  </w:rPr>
                  <w:tab/>
                </w:r>
                <w:r w:rsidR="0045119B">
                  <w:rPr>
                    <w:noProof/>
                    <w:webHidden/>
                  </w:rPr>
                  <w:fldChar w:fldCharType="begin"/>
                </w:r>
                <w:r w:rsidR="0045119B">
                  <w:rPr>
                    <w:noProof/>
                    <w:webHidden/>
                  </w:rPr>
                  <w:instrText xml:space="preserve"> PAGEREF _Toc113527143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0FD5DB72" w14:textId="7FAAEBB1" w:rsidR="0045119B" w:rsidRDefault="00000000">
              <w:pPr>
                <w:pStyle w:val="TM2"/>
                <w:tabs>
                  <w:tab w:val="left" w:pos="880"/>
                  <w:tab w:val="right" w:leader="dot" w:pos="9062"/>
                </w:tabs>
                <w:rPr>
                  <w:rFonts w:cstheme="minorBidi"/>
                  <w:noProof/>
                </w:rPr>
              </w:pPr>
              <w:hyperlink w:anchor="_Toc113527144" w:history="1">
                <w:r w:rsidR="0045119B" w:rsidRPr="00A63621">
                  <w:rPr>
                    <w:rStyle w:val="Lienhypertexte"/>
                    <w:noProof/>
                  </w:rPr>
                  <w:t>2.3</w:t>
                </w:r>
                <w:r w:rsidR="0045119B">
                  <w:rPr>
                    <w:rFonts w:cstheme="minorBidi"/>
                    <w:noProof/>
                  </w:rPr>
                  <w:tab/>
                </w:r>
                <w:r w:rsidR="0045119B" w:rsidRPr="00A63621">
                  <w:rPr>
                    <w:rStyle w:val="Lienhypertexte"/>
                    <w:noProof/>
                  </w:rPr>
                  <w:t>Périphérique TMR0</w:t>
                </w:r>
                <w:r w:rsidR="0045119B">
                  <w:rPr>
                    <w:noProof/>
                    <w:webHidden/>
                  </w:rPr>
                  <w:tab/>
                </w:r>
                <w:r w:rsidR="0045119B">
                  <w:rPr>
                    <w:noProof/>
                    <w:webHidden/>
                  </w:rPr>
                  <w:fldChar w:fldCharType="begin"/>
                </w:r>
                <w:r w:rsidR="0045119B">
                  <w:rPr>
                    <w:noProof/>
                    <w:webHidden/>
                  </w:rPr>
                  <w:instrText xml:space="preserve"> PAGEREF _Toc113527144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1A5058F1" w14:textId="3B4DFFF8" w:rsidR="0045119B" w:rsidRDefault="00000000">
              <w:pPr>
                <w:pStyle w:val="TM2"/>
                <w:tabs>
                  <w:tab w:val="left" w:pos="880"/>
                  <w:tab w:val="right" w:leader="dot" w:pos="9062"/>
                </w:tabs>
                <w:rPr>
                  <w:rFonts w:cstheme="minorBidi"/>
                  <w:noProof/>
                </w:rPr>
              </w:pPr>
              <w:hyperlink w:anchor="_Toc113527145" w:history="1">
                <w:r w:rsidR="0045119B" w:rsidRPr="00A63621">
                  <w:rPr>
                    <w:rStyle w:val="Lienhypertexte"/>
                    <w:noProof/>
                  </w:rPr>
                  <w:t>2.4</w:t>
                </w:r>
                <w:r w:rsidR="0045119B">
                  <w:rPr>
                    <w:rFonts w:cstheme="minorBidi"/>
                    <w:noProof/>
                  </w:rPr>
                  <w:tab/>
                </w:r>
                <w:r w:rsidR="0045119B" w:rsidRPr="00A63621">
                  <w:rPr>
                    <w:rStyle w:val="Lienhypertexte"/>
                    <w:noProof/>
                  </w:rPr>
                  <w:t>Périphérique UART1</w:t>
                </w:r>
                <w:r w:rsidR="0045119B">
                  <w:rPr>
                    <w:noProof/>
                    <w:webHidden/>
                  </w:rPr>
                  <w:tab/>
                </w:r>
                <w:r w:rsidR="0045119B">
                  <w:rPr>
                    <w:noProof/>
                    <w:webHidden/>
                  </w:rPr>
                  <w:fldChar w:fldCharType="begin"/>
                </w:r>
                <w:r w:rsidR="0045119B">
                  <w:rPr>
                    <w:noProof/>
                    <w:webHidden/>
                  </w:rPr>
                  <w:instrText xml:space="preserve"> PAGEREF _Toc113527145 \h </w:instrText>
                </w:r>
                <w:r w:rsidR="0045119B">
                  <w:rPr>
                    <w:noProof/>
                    <w:webHidden/>
                  </w:rPr>
                </w:r>
                <w:r w:rsidR="0045119B">
                  <w:rPr>
                    <w:noProof/>
                    <w:webHidden/>
                  </w:rPr>
                  <w:fldChar w:fldCharType="separate"/>
                </w:r>
                <w:r w:rsidR="0045119B">
                  <w:rPr>
                    <w:noProof/>
                    <w:webHidden/>
                  </w:rPr>
                  <w:t>2</w:t>
                </w:r>
                <w:r w:rsidR="0045119B">
                  <w:rPr>
                    <w:noProof/>
                    <w:webHidden/>
                  </w:rPr>
                  <w:fldChar w:fldCharType="end"/>
                </w:r>
              </w:hyperlink>
            </w:p>
            <w:p w14:paraId="1770D5B1" w14:textId="5ED96F8E" w:rsidR="0045119B" w:rsidRDefault="00000000">
              <w:pPr>
                <w:pStyle w:val="TM2"/>
                <w:tabs>
                  <w:tab w:val="left" w:pos="880"/>
                  <w:tab w:val="right" w:leader="dot" w:pos="9062"/>
                </w:tabs>
                <w:rPr>
                  <w:rFonts w:cstheme="minorBidi"/>
                  <w:noProof/>
                </w:rPr>
              </w:pPr>
              <w:hyperlink w:anchor="_Toc113527146" w:history="1">
                <w:r w:rsidR="0045119B" w:rsidRPr="00A63621">
                  <w:rPr>
                    <w:rStyle w:val="Lienhypertexte"/>
                    <w:noProof/>
                  </w:rPr>
                  <w:t>2.5</w:t>
                </w:r>
                <w:r w:rsidR="0045119B">
                  <w:rPr>
                    <w:rFonts w:cstheme="minorBidi"/>
                    <w:noProof/>
                  </w:rPr>
                  <w:tab/>
                </w:r>
                <w:r w:rsidR="0045119B" w:rsidRPr="00A63621">
                  <w:rPr>
                    <w:rStyle w:val="Lienhypertexte"/>
                    <w:noProof/>
                  </w:rPr>
                  <w:t>System Module</w:t>
                </w:r>
                <w:r w:rsidR="0045119B">
                  <w:rPr>
                    <w:noProof/>
                    <w:webHidden/>
                  </w:rPr>
                  <w:tab/>
                </w:r>
                <w:r w:rsidR="0045119B">
                  <w:rPr>
                    <w:noProof/>
                    <w:webHidden/>
                  </w:rPr>
                  <w:fldChar w:fldCharType="begin"/>
                </w:r>
                <w:r w:rsidR="0045119B">
                  <w:rPr>
                    <w:noProof/>
                    <w:webHidden/>
                  </w:rPr>
                  <w:instrText xml:space="preserve"> PAGEREF _Toc113527146 \h </w:instrText>
                </w:r>
                <w:r w:rsidR="0045119B">
                  <w:rPr>
                    <w:noProof/>
                    <w:webHidden/>
                  </w:rPr>
                </w:r>
                <w:r w:rsidR="0045119B">
                  <w:rPr>
                    <w:noProof/>
                    <w:webHidden/>
                  </w:rPr>
                  <w:fldChar w:fldCharType="separate"/>
                </w:r>
                <w:r w:rsidR="0045119B">
                  <w:rPr>
                    <w:noProof/>
                    <w:webHidden/>
                  </w:rPr>
                  <w:t>3</w:t>
                </w:r>
                <w:r w:rsidR="0045119B">
                  <w:rPr>
                    <w:noProof/>
                    <w:webHidden/>
                  </w:rPr>
                  <w:fldChar w:fldCharType="end"/>
                </w:r>
              </w:hyperlink>
            </w:p>
            <w:p w14:paraId="5EC2AD5B" w14:textId="09275854" w:rsidR="0045119B" w:rsidRDefault="00000000">
              <w:pPr>
                <w:pStyle w:val="TM1"/>
                <w:tabs>
                  <w:tab w:val="left" w:pos="440"/>
                  <w:tab w:val="right" w:leader="dot" w:pos="9062"/>
                </w:tabs>
                <w:rPr>
                  <w:rFonts w:cstheme="minorBidi"/>
                  <w:noProof/>
                </w:rPr>
              </w:pPr>
              <w:hyperlink w:anchor="_Toc113527147" w:history="1">
                <w:r w:rsidR="0045119B" w:rsidRPr="00A63621">
                  <w:rPr>
                    <w:rStyle w:val="Lienhypertexte"/>
                    <w:noProof/>
                  </w:rPr>
                  <w:t>3</w:t>
                </w:r>
                <w:r w:rsidR="0045119B">
                  <w:rPr>
                    <w:rFonts w:cstheme="minorBidi"/>
                    <w:noProof/>
                  </w:rPr>
                  <w:tab/>
                </w:r>
                <w:r w:rsidR="0045119B" w:rsidRPr="00A63621">
                  <w:rPr>
                    <w:rStyle w:val="Lienhypertexte"/>
                    <w:noProof/>
                  </w:rPr>
                  <w:t>Schémas UML du code</w:t>
                </w:r>
                <w:r w:rsidR="0045119B">
                  <w:rPr>
                    <w:noProof/>
                    <w:webHidden/>
                  </w:rPr>
                  <w:tab/>
                </w:r>
                <w:r w:rsidR="0045119B">
                  <w:rPr>
                    <w:noProof/>
                    <w:webHidden/>
                  </w:rPr>
                  <w:fldChar w:fldCharType="begin"/>
                </w:r>
                <w:r w:rsidR="0045119B">
                  <w:rPr>
                    <w:noProof/>
                    <w:webHidden/>
                  </w:rPr>
                  <w:instrText xml:space="preserve"> PAGEREF _Toc113527147 \h </w:instrText>
                </w:r>
                <w:r w:rsidR="0045119B">
                  <w:rPr>
                    <w:noProof/>
                    <w:webHidden/>
                  </w:rPr>
                </w:r>
                <w:r w:rsidR="0045119B">
                  <w:rPr>
                    <w:noProof/>
                    <w:webHidden/>
                  </w:rPr>
                  <w:fldChar w:fldCharType="separate"/>
                </w:r>
                <w:r w:rsidR="0045119B">
                  <w:rPr>
                    <w:noProof/>
                    <w:webHidden/>
                  </w:rPr>
                  <w:t>4</w:t>
                </w:r>
                <w:r w:rsidR="0045119B">
                  <w:rPr>
                    <w:noProof/>
                    <w:webHidden/>
                  </w:rPr>
                  <w:fldChar w:fldCharType="end"/>
                </w:r>
              </w:hyperlink>
            </w:p>
            <w:p w14:paraId="6D8175E4" w14:textId="26BDBB4B" w:rsidR="0045119B" w:rsidRDefault="00000000">
              <w:pPr>
                <w:pStyle w:val="TM1"/>
                <w:tabs>
                  <w:tab w:val="left" w:pos="440"/>
                  <w:tab w:val="right" w:leader="dot" w:pos="9062"/>
                </w:tabs>
                <w:rPr>
                  <w:rFonts w:cstheme="minorBidi"/>
                  <w:noProof/>
                </w:rPr>
              </w:pPr>
              <w:hyperlink w:anchor="_Toc113527148" w:history="1">
                <w:r w:rsidR="0045119B" w:rsidRPr="00A63621">
                  <w:rPr>
                    <w:rStyle w:val="Lienhypertexte"/>
                    <w:noProof/>
                  </w:rPr>
                  <w:t>4</w:t>
                </w:r>
                <w:r w:rsidR="0045119B">
                  <w:rPr>
                    <w:rFonts w:cstheme="minorBidi"/>
                    <w:noProof/>
                  </w:rPr>
                  <w:tab/>
                </w:r>
                <w:r w:rsidR="0045119B" w:rsidRPr="00A63621">
                  <w:rPr>
                    <w:rStyle w:val="Lienhypertexte"/>
                    <w:noProof/>
                  </w:rPr>
                  <w:t>Phase de tests</w:t>
                </w:r>
                <w:r w:rsidR="0045119B">
                  <w:rPr>
                    <w:noProof/>
                    <w:webHidden/>
                  </w:rPr>
                  <w:tab/>
                </w:r>
                <w:r w:rsidR="0045119B">
                  <w:rPr>
                    <w:noProof/>
                    <w:webHidden/>
                  </w:rPr>
                  <w:fldChar w:fldCharType="begin"/>
                </w:r>
                <w:r w:rsidR="0045119B">
                  <w:rPr>
                    <w:noProof/>
                    <w:webHidden/>
                  </w:rPr>
                  <w:instrText xml:space="preserve"> PAGEREF _Toc113527148 \h </w:instrText>
                </w:r>
                <w:r w:rsidR="0045119B">
                  <w:rPr>
                    <w:noProof/>
                    <w:webHidden/>
                  </w:rPr>
                </w:r>
                <w:r w:rsidR="0045119B">
                  <w:rPr>
                    <w:noProof/>
                    <w:webHidden/>
                  </w:rPr>
                  <w:fldChar w:fldCharType="separate"/>
                </w:r>
                <w:r w:rsidR="0045119B">
                  <w:rPr>
                    <w:noProof/>
                    <w:webHidden/>
                  </w:rPr>
                  <w:t>8</w:t>
                </w:r>
                <w:r w:rsidR="0045119B">
                  <w:rPr>
                    <w:noProof/>
                    <w:webHidden/>
                  </w:rPr>
                  <w:fldChar w:fldCharType="end"/>
                </w:r>
              </w:hyperlink>
            </w:p>
            <w:p w14:paraId="1A949302" w14:textId="3380B27D" w:rsidR="0045119B" w:rsidRDefault="00000000">
              <w:pPr>
                <w:pStyle w:val="TM1"/>
                <w:tabs>
                  <w:tab w:val="left" w:pos="440"/>
                  <w:tab w:val="right" w:leader="dot" w:pos="9062"/>
                </w:tabs>
                <w:rPr>
                  <w:rFonts w:cstheme="minorBidi"/>
                  <w:noProof/>
                </w:rPr>
              </w:pPr>
              <w:hyperlink w:anchor="_Toc113527149" w:history="1">
                <w:r w:rsidR="0045119B" w:rsidRPr="00A63621">
                  <w:rPr>
                    <w:rStyle w:val="Lienhypertexte"/>
                    <w:noProof/>
                  </w:rPr>
                  <w:t>5</w:t>
                </w:r>
                <w:r w:rsidR="0045119B">
                  <w:rPr>
                    <w:rFonts w:cstheme="minorBidi"/>
                    <w:noProof/>
                  </w:rPr>
                  <w:tab/>
                </w:r>
                <w:r w:rsidR="0045119B" w:rsidRPr="00A63621">
                  <w:rPr>
                    <w:rStyle w:val="Lienhypertexte"/>
                    <w:noProof/>
                  </w:rPr>
                  <w:t>Améliorations et conclusion</w:t>
                </w:r>
                <w:r w:rsidR="0045119B">
                  <w:rPr>
                    <w:noProof/>
                    <w:webHidden/>
                  </w:rPr>
                  <w:tab/>
                </w:r>
                <w:r w:rsidR="0045119B">
                  <w:rPr>
                    <w:noProof/>
                    <w:webHidden/>
                  </w:rPr>
                  <w:fldChar w:fldCharType="begin"/>
                </w:r>
                <w:r w:rsidR="0045119B">
                  <w:rPr>
                    <w:noProof/>
                    <w:webHidden/>
                  </w:rPr>
                  <w:instrText xml:space="preserve"> PAGEREF _Toc113527149 \h </w:instrText>
                </w:r>
                <w:r w:rsidR="0045119B">
                  <w:rPr>
                    <w:noProof/>
                    <w:webHidden/>
                  </w:rPr>
                </w:r>
                <w:r w:rsidR="0045119B">
                  <w:rPr>
                    <w:noProof/>
                    <w:webHidden/>
                  </w:rPr>
                  <w:fldChar w:fldCharType="separate"/>
                </w:r>
                <w:r w:rsidR="0045119B">
                  <w:rPr>
                    <w:noProof/>
                    <w:webHidden/>
                  </w:rPr>
                  <w:t>10</w:t>
                </w:r>
                <w:r w:rsidR="0045119B">
                  <w:rPr>
                    <w:noProof/>
                    <w:webHidden/>
                  </w:rPr>
                  <w:fldChar w:fldCharType="end"/>
                </w:r>
              </w:hyperlink>
            </w:p>
            <w:p w14:paraId="50D86BD9" w14:textId="0BE6E9CC" w:rsidR="0045119B" w:rsidRDefault="00000000">
              <w:pPr>
                <w:pStyle w:val="TM1"/>
                <w:tabs>
                  <w:tab w:val="left" w:pos="440"/>
                  <w:tab w:val="right" w:leader="dot" w:pos="9062"/>
                </w:tabs>
                <w:rPr>
                  <w:rFonts w:cstheme="minorBidi"/>
                  <w:noProof/>
                </w:rPr>
              </w:pPr>
              <w:hyperlink w:anchor="_Toc113527150" w:history="1">
                <w:r w:rsidR="0045119B" w:rsidRPr="00A63621">
                  <w:rPr>
                    <w:rStyle w:val="Lienhypertexte"/>
                    <w:noProof/>
                  </w:rPr>
                  <w:t>6</w:t>
                </w:r>
                <w:r w:rsidR="0045119B">
                  <w:rPr>
                    <w:rFonts w:cstheme="minorBidi"/>
                    <w:noProof/>
                  </w:rPr>
                  <w:tab/>
                </w:r>
                <w:r w:rsidR="0045119B" w:rsidRPr="00A63621">
                  <w:rPr>
                    <w:rStyle w:val="Lienhypertexte"/>
                    <w:noProof/>
                  </w:rPr>
                  <w:t>Table des illustrations</w:t>
                </w:r>
                <w:r w:rsidR="0045119B">
                  <w:rPr>
                    <w:noProof/>
                    <w:webHidden/>
                  </w:rPr>
                  <w:tab/>
                </w:r>
                <w:r w:rsidR="0045119B">
                  <w:rPr>
                    <w:noProof/>
                    <w:webHidden/>
                  </w:rPr>
                  <w:fldChar w:fldCharType="begin"/>
                </w:r>
                <w:r w:rsidR="0045119B">
                  <w:rPr>
                    <w:noProof/>
                    <w:webHidden/>
                  </w:rPr>
                  <w:instrText xml:space="preserve"> PAGEREF _Toc113527150 \h </w:instrText>
                </w:r>
                <w:r w:rsidR="0045119B">
                  <w:rPr>
                    <w:noProof/>
                    <w:webHidden/>
                  </w:rPr>
                </w:r>
                <w:r w:rsidR="0045119B">
                  <w:rPr>
                    <w:noProof/>
                    <w:webHidden/>
                  </w:rPr>
                  <w:fldChar w:fldCharType="separate"/>
                </w:r>
                <w:r w:rsidR="0045119B">
                  <w:rPr>
                    <w:noProof/>
                    <w:webHidden/>
                  </w:rPr>
                  <w:t>10</w:t>
                </w:r>
                <w:r w:rsidR="0045119B">
                  <w:rPr>
                    <w:noProof/>
                    <w:webHidden/>
                  </w:rPr>
                  <w:fldChar w:fldCharType="end"/>
                </w:r>
              </w:hyperlink>
            </w:p>
            <w:p w14:paraId="19AE3F8C" w14:textId="7D44C077" w:rsidR="0045119B" w:rsidRDefault="00000000">
              <w:pPr>
                <w:pStyle w:val="TM1"/>
                <w:tabs>
                  <w:tab w:val="left" w:pos="440"/>
                  <w:tab w:val="right" w:leader="dot" w:pos="9062"/>
                </w:tabs>
                <w:rPr>
                  <w:rFonts w:cstheme="minorBidi"/>
                  <w:noProof/>
                </w:rPr>
              </w:pPr>
              <w:hyperlink w:anchor="_Toc113527151" w:history="1">
                <w:r w:rsidR="0045119B" w:rsidRPr="00A63621">
                  <w:rPr>
                    <w:rStyle w:val="Lienhypertexte"/>
                    <w:noProof/>
                  </w:rPr>
                  <w:t>7</w:t>
                </w:r>
                <w:r w:rsidR="0045119B">
                  <w:rPr>
                    <w:rFonts w:cstheme="minorBidi"/>
                    <w:noProof/>
                  </w:rPr>
                  <w:tab/>
                </w:r>
                <w:r w:rsidR="0045119B" w:rsidRPr="00A63621">
                  <w:rPr>
                    <w:rStyle w:val="Lienhypertexte"/>
                    <w:noProof/>
                  </w:rPr>
                  <w:t>Annexes</w:t>
                </w:r>
                <w:r w:rsidR="0045119B">
                  <w:rPr>
                    <w:noProof/>
                    <w:webHidden/>
                  </w:rPr>
                  <w:tab/>
                </w:r>
                <w:r w:rsidR="0045119B">
                  <w:rPr>
                    <w:noProof/>
                    <w:webHidden/>
                  </w:rPr>
                  <w:fldChar w:fldCharType="begin"/>
                </w:r>
                <w:r w:rsidR="0045119B">
                  <w:rPr>
                    <w:noProof/>
                    <w:webHidden/>
                  </w:rPr>
                  <w:instrText xml:space="preserve"> PAGEREF _Toc113527151 \h </w:instrText>
                </w:r>
                <w:r w:rsidR="0045119B">
                  <w:rPr>
                    <w:noProof/>
                    <w:webHidden/>
                  </w:rPr>
                </w:r>
                <w:r w:rsidR="0045119B">
                  <w:rPr>
                    <w:noProof/>
                    <w:webHidden/>
                  </w:rPr>
                  <w:fldChar w:fldCharType="separate"/>
                </w:r>
                <w:r w:rsidR="0045119B">
                  <w:rPr>
                    <w:noProof/>
                    <w:webHidden/>
                  </w:rPr>
                  <w:t>10</w:t>
                </w:r>
                <w:r w:rsidR="0045119B">
                  <w:rPr>
                    <w:noProof/>
                    <w:webHidden/>
                  </w:rPr>
                  <w:fldChar w:fldCharType="end"/>
                </w:r>
              </w:hyperlink>
            </w:p>
            <w:p w14:paraId="2AF28D55" w14:textId="4CC89DEC" w:rsidR="00AD5D65" w:rsidRDefault="00AD5D65">
              <w:pPr>
                <w:rPr>
                  <w:b/>
                  <w:bCs/>
                  <w:lang w:val="fr-FR"/>
                </w:rPr>
              </w:pPr>
              <w:r>
                <w:rPr>
                  <w:b/>
                  <w:bCs/>
                  <w:lang w:val="fr-FR"/>
                </w:rPr>
                <w:fldChar w:fldCharType="end"/>
              </w:r>
            </w:p>
          </w:sdtContent>
        </w:sdt>
        <w:p w14:paraId="3624B5CB" w14:textId="77777777" w:rsidR="00052355" w:rsidRPr="00052355" w:rsidRDefault="00052355" w:rsidP="00052355">
          <w:pPr>
            <w:jc w:val="left"/>
            <w:rPr>
              <w:b/>
              <w:bCs/>
              <w:lang w:val="fr-FR"/>
            </w:rPr>
          </w:pPr>
          <w:r>
            <w:rPr>
              <w:b/>
              <w:bCs/>
              <w:lang w:val="fr-FR"/>
            </w:rPr>
            <w:br w:type="page"/>
          </w:r>
        </w:p>
        <w:p w14:paraId="7A85D821" w14:textId="257CA2EF" w:rsidR="00EC744F" w:rsidRDefault="00EC744F" w:rsidP="00EC744F">
          <w:pPr>
            <w:pStyle w:val="Titre1"/>
          </w:pPr>
          <w:bookmarkStart w:id="0" w:name="_Toc113527140"/>
          <w:r>
            <w:lastRenderedPageBreak/>
            <w:t>Introduction</w:t>
          </w:r>
          <w:bookmarkEnd w:id="0"/>
        </w:p>
        <w:p w14:paraId="3983645F" w14:textId="4FD66AFC" w:rsidR="00EC744F" w:rsidRPr="00EC744F" w:rsidRDefault="00EC744F" w:rsidP="00EC744F">
          <w:r>
            <w:t>Ce document décrit l’implémentation du</w:t>
          </w:r>
          <w:r w:rsidR="007A181E">
            <w:t xml:space="preserve"> </w:t>
          </w:r>
          <w:r w:rsidR="007A181E" w:rsidRPr="0045119B">
            <w:rPr>
              <w:i/>
              <w:iCs/>
            </w:rPr>
            <w:t xml:space="preserve">module </w:t>
          </w:r>
          <w:proofErr w:type="spellStart"/>
          <w:r w:rsidR="001B5395">
            <w:rPr>
              <w:i/>
              <w:iCs/>
            </w:rPr>
            <w:t>steering</w:t>
          </w:r>
          <w:proofErr w:type="spellEnd"/>
          <w:r w:rsidR="007A181E">
            <w:t xml:space="preserve"> dans le cadre du projet de Summer </w:t>
          </w:r>
          <w:proofErr w:type="spellStart"/>
          <w:r w:rsidR="007A181E">
            <w:t>School</w:t>
          </w:r>
          <w:proofErr w:type="spellEnd"/>
          <w:r w:rsidR="007A181E">
            <w:t xml:space="preserve"> 2, le </w:t>
          </w:r>
          <w:proofErr w:type="spellStart"/>
          <w:r w:rsidR="007A181E" w:rsidRPr="0045119B">
            <w:rPr>
              <w:i/>
              <w:iCs/>
            </w:rPr>
            <w:t>eKart</w:t>
          </w:r>
          <w:proofErr w:type="spellEnd"/>
          <w:r w:rsidR="007A181E">
            <w:t>.</w:t>
          </w:r>
        </w:p>
        <w:p w14:paraId="62340D7D" w14:textId="5DC7770E" w:rsidR="00A40D98" w:rsidRDefault="00A40D98" w:rsidP="00A40D98">
          <w:pPr>
            <w:pStyle w:val="Titre1"/>
          </w:pPr>
          <w:bookmarkStart w:id="1" w:name="_Toc113527141"/>
          <w:r>
            <w:t>Configuration MCC</w:t>
          </w:r>
          <w:bookmarkEnd w:id="1"/>
        </w:p>
        <w:p w14:paraId="2E91738D" w14:textId="74AAA4B9" w:rsidR="00A40D98" w:rsidRDefault="00382E06" w:rsidP="00A40D98">
          <w:r>
            <w:t xml:space="preserve">La configuration </w:t>
          </w:r>
          <w:r w:rsidRPr="0045119B">
            <w:rPr>
              <w:i/>
              <w:iCs/>
            </w:rPr>
            <w:t>MCC</w:t>
          </w:r>
          <w:r>
            <w:t xml:space="preserve"> du module </w:t>
          </w:r>
          <w:proofErr w:type="spellStart"/>
          <w:r w:rsidR="00482CDE">
            <w:t>steering</w:t>
          </w:r>
          <w:proofErr w:type="spellEnd"/>
          <w:r>
            <w:t xml:space="preserve"> </w:t>
          </w:r>
          <w:r w:rsidR="00951C00">
            <w:t>nécessite l’implémentation des périphériques suivants :</w:t>
          </w:r>
        </w:p>
        <w:p w14:paraId="12B985B2" w14:textId="69DFFF24" w:rsidR="00951C00" w:rsidRDefault="00951C00" w:rsidP="00951C00">
          <w:pPr>
            <w:pStyle w:val="Paragraphedeliste"/>
            <w:numPr>
              <w:ilvl w:val="0"/>
              <w:numId w:val="2"/>
            </w:numPr>
          </w:pPr>
          <w:r>
            <w:t>ECAN</w:t>
          </w:r>
        </w:p>
        <w:p w14:paraId="514BEE0E" w14:textId="084CA83B" w:rsidR="00951C00" w:rsidRDefault="00951C00" w:rsidP="00951C00">
          <w:pPr>
            <w:pStyle w:val="Paragraphedeliste"/>
            <w:numPr>
              <w:ilvl w:val="0"/>
              <w:numId w:val="2"/>
            </w:numPr>
          </w:pPr>
          <w:r>
            <w:t>MEMORY</w:t>
          </w:r>
        </w:p>
        <w:p w14:paraId="7FDE8C76" w14:textId="635098C2" w:rsidR="00951C00" w:rsidRDefault="00951C00" w:rsidP="00951C00">
          <w:pPr>
            <w:pStyle w:val="Paragraphedeliste"/>
            <w:numPr>
              <w:ilvl w:val="0"/>
              <w:numId w:val="2"/>
            </w:numPr>
          </w:pPr>
          <w:r>
            <w:t>TMR0</w:t>
          </w:r>
        </w:p>
        <w:p w14:paraId="1B8FCE7E" w14:textId="4B550C2A" w:rsidR="00A20BFD" w:rsidRPr="00D51EBF" w:rsidRDefault="00951C00" w:rsidP="00D51EBF">
          <w:pPr>
            <w:pStyle w:val="Paragraphedeliste"/>
            <w:numPr>
              <w:ilvl w:val="0"/>
              <w:numId w:val="2"/>
            </w:numPr>
          </w:pPr>
          <w:r>
            <w:t>UART1</w:t>
          </w:r>
        </w:p>
        <w:p w14:paraId="3E680CA5" w14:textId="2897EBD0" w:rsidR="00A40D98" w:rsidRDefault="00A67A15" w:rsidP="00A40D98">
          <w:r>
            <w:t>Leur</w:t>
          </w:r>
          <w:r w:rsidR="004A2C69">
            <w:t>s</w:t>
          </w:r>
          <w:r>
            <w:t xml:space="preserve"> configuration</w:t>
          </w:r>
          <w:r w:rsidR="004A2C69">
            <w:t>s sont</w:t>
          </w:r>
          <w:r>
            <w:t xml:space="preserve"> </w:t>
          </w:r>
          <w:r w:rsidR="00976924">
            <w:t>présentées ci-dessous.</w:t>
          </w:r>
        </w:p>
        <w:p w14:paraId="78E7052B" w14:textId="041791A6" w:rsidR="00976924" w:rsidRDefault="00976924" w:rsidP="00976924">
          <w:pPr>
            <w:pStyle w:val="Titre2"/>
          </w:pPr>
          <w:bookmarkStart w:id="2" w:name="_Toc113527142"/>
          <w:r>
            <w:t>Périphérique ECAN</w:t>
          </w:r>
          <w:bookmarkEnd w:id="2"/>
        </w:p>
        <w:p w14:paraId="173B32D9" w14:textId="0EE3DFB6" w:rsidR="00976924" w:rsidRDefault="004C2B06" w:rsidP="00976924">
          <w:r>
            <w:t xml:space="preserve">La vitesse du bus doit être configurée à 250kBds. Nous utilisons les pins RB3 et RB2 pour respectivement </w:t>
          </w:r>
          <w:r w:rsidR="000352F1">
            <w:t xml:space="preserve">RX et TX0. L’implémentation des filtres </w:t>
          </w:r>
          <w:r w:rsidR="00792D68">
            <w:t xml:space="preserve">nous a été fournie par les professeurs et se trouve dans le fichier </w:t>
          </w:r>
          <w:proofErr w:type="spellStart"/>
          <w:r w:rsidR="00792D68" w:rsidRPr="00792D68">
            <w:rPr>
              <w:i/>
              <w:iCs/>
            </w:rPr>
            <w:t>ecan.</w:t>
          </w:r>
          <w:r w:rsidR="00792D68">
            <w:rPr>
              <w:i/>
              <w:iCs/>
            </w:rPr>
            <w:t>c</w:t>
          </w:r>
          <w:proofErr w:type="spellEnd"/>
          <w:r w:rsidR="00792D68">
            <w:t xml:space="preserve">. </w:t>
          </w:r>
          <w:r w:rsidR="009D721D">
            <w:t xml:space="preserve">Nous filtrons sur la destination </w:t>
          </w:r>
          <w:r w:rsidR="00D41E0B">
            <w:t>soit broadcast soit notre identifiant.</w:t>
          </w:r>
        </w:p>
        <w:p w14:paraId="570A141F" w14:textId="4B3BF469" w:rsidR="009E3943" w:rsidRDefault="009E3943" w:rsidP="009E3943">
          <w:pPr>
            <w:pStyle w:val="Titre2"/>
          </w:pPr>
          <w:bookmarkStart w:id="3" w:name="_Toc113527143"/>
          <w:r>
            <w:t>Périphérique MEMORY</w:t>
          </w:r>
          <w:bookmarkEnd w:id="3"/>
        </w:p>
        <w:p w14:paraId="561C3616" w14:textId="500E4766" w:rsidR="009E3943" w:rsidRDefault="009E3943" w:rsidP="009E3943">
          <w:r>
            <w:t>Il n’y a pas de configuration spécifique à faire pour ce périphérique.</w:t>
          </w:r>
        </w:p>
        <w:p w14:paraId="4ED5F84F" w14:textId="3B65FA5D" w:rsidR="009E3943" w:rsidRDefault="009E3943" w:rsidP="009E3943">
          <w:pPr>
            <w:pStyle w:val="Titre2"/>
          </w:pPr>
          <w:bookmarkStart w:id="4" w:name="_Toc113527144"/>
          <w:r>
            <w:t>Périphérique TMR0</w:t>
          </w:r>
          <w:bookmarkEnd w:id="4"/>
        </w:p>
        <w:p w14:paraId="524299D3" w14:textId="22D97F28" w:rsidR="009E3943" w:rsidRDefault="00591A74" w:rsidP="009E3943">
          <w:r>
            <w:rPr>
              <w:noProof/>
            </w:rPr>
            <mc:AlternateContent>
              <mc:Choice Requires="wpg">
                <w:drawing>
                  <wp:anchor distT="0" distB="0" distL="114300" distR="114300" simplePos="0" relativeHeight="251634688" behindDoc="0" locked="0" layoutInCell="1" allowOverlap="1" wp14:anchorId="02C0DF1A" wp14:editId="63CF0CEC">
                    <wp:simplePos x="0" y="0"/>
                    <wp:positionH relativeFrom="column">
                      <wp:posOffset>937169</wp:posOffset>
                    </wp:positionH>
                    <wp:positionV relativeFrom="paragraph">
                      <wp:posOffset>431437</wp:posOffset>
                    </wp:positionV>
                    <wp:extent cx="3893820" cy="1834202"/>
                    <wp:effectExtent l="0" t="0" r="0" b="0"/>
                    <wp:wrapTopAndBottom/>
                    <wp:docPr id="8" name="Groupe 8"/>
                    <wp:cNvGraphicFramePr/>
                    <a:graphic xmlns:a="http://schemas.openxmlformats.org/drawingml/2006/main">
                      <a:graphicData uri="http://schemas.microsoft.com/office/word/2010/wordprocessingGroup">
                        <wpg:wgp>
                          <wpg:cNvGrpSpPr/>
                          <wpg:grpSpPr>
                            <a:xfrm>
                              <a:off x="0" y="0"/>
                              <a:ext cx="3893820" cy="1834202"/>
                              <a:chOff x="0" y="0"/>
                              <a:chExt cx="3893820" cy="1834202"/>
                            </a:xfrm>
                          </wpg:grpSpPr>
                          <pic:pic xmlns:pic="http://schemas.openxmlformats.org/drawingml/2006/picture">
                            <pic:nvPicPr>
                              <pic:cNvPr id="1" name="Image 1"/>
                              <pic:cNvPicPr>
                                <a:picLocks noChangeAspect="1"/>
                              </pic:cNvPicPr>
                            </pic:nvPicPr>
                            <pic:blipFill>
                              <a:blip r:embed="rId12"/>
                              <a:stretch>
                                <a:fillRect/>
                              </a:stretch>
                            </pic:blipFill>
                            <pic:spPr>
                              <a:xfrm>
                                <a:off x="212272" y="0"/>
                                <a:ext cx="3469005" cy="1569720"/>
                              </a:xfrm>
                              <a:prstGeom prst="rect">
                                <a:avLst/>
                              </a:prstGeom>
                            </pic:spPr>
                          </pic:pic>
                          <wps:wsp>
                            <wps:cNvPr id="3" name="Zone de texte 3"/>
                            <wps:cNvSpPr txBox="1"/>
                            <wps:spPr>
                              <a:xfrm>
                                <a:off x="0" y="1567543"/>
                                <a:ext cx="3893820" cy="266659"/>
                              </a:xfrm>
                              <a:prstGeom prst="rect">
                                <a:avLst/>
                              </a:prstGeom>
                              <a:solidFill>
                                <a:prstClr val="white"/>
                              </a:solidFill>
                              <a:ln>
                                <a:noFill/>
                              </a:ln>
                            </wps:spPr>
                            <wps:txbx>
                              <w:txbxContent>
                                <w:p w14:paraId="37E9ED1C" w14:textId="0D0F9411" w:rsidR="007A3A32" w:rsidRPr="002D764A" w:rsidRDefault="007A3A32" w:rsidP="007A3A32">
                                  <w:pPr>
                                    <w:pStyle w:val="Lgende"/>
                                    <w:rPr>
                                      <w:noProof/>
                                    </w:rPr>
                                  </w:pPr>
                                  <w:bookmarkStart w:id="5" w:name="_Ref113279486"/>
                                  <w:bookmarkStart w:id="6" w:name="_Toc113538594"/>
                                  <w:r>
                                    <w:t xml:space="preserve">Figure </w:t>
                                  </w:r>
                                  <w:fldSimple w:instr=" SEQ Figure \* ARABIC ">
                                    <w:r w:rsidR="006C1605">
                                      <w:rPr>
                                        <w:noProof/>
                                      </w:rPr>
                                      <w:t>1</w:t>
                                    </w:r>
                                  </w:fldSimple>
                                  <w:bookmarkEnd w:id="5"/>
                                  <w:r>
                                    <w:t>: Configuration du périphérique TMR0</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C0DF1A" id="Groupe 8" o:spid="_x0000_s1026" style="position:absolute;left:0;text-align:left;margin-left:73.8pt;margin-top:33.95pt;width:306.6pt;height:144.45pt;z-index:251634688" coordsize="38938,18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2122;width:34690;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Zone de texte 3" o:spid="_x0000_s1028" type="#_x0000_t202" style="position:absolute;top:15675;width:389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7E9ED1C" w14:textId="0D0F9411" w:rsidR="007A3A32" w:rsidRPr="002D764A" w:rsidRDefault="007A3A32" w:rsidP="007A3A32">
                            <w:pPr>
                              <w:pStyle w:val="Lgende"/>
                              <w:rPr>
                                <w:noProof/>
                              </w:rPr>
                            </w:pPr>
                            <w:bookmarkStart w:id="7" w:name="_Ref113279486"/>
                            <w:bookmarkStart w:id="8" w:name="_Toc113538594"/>
                            <w:r>
                              <w:t xml:space="preserve">Figure </w:t>
                            </w:r>
                            <w:fldSimple w:instr=" SEQ Figure \* ARABIC ">
                              <w:r w:rsidR="006C1605">
                                <w:rPr>
                                  <w:noProof/>
                                </w:rPr>
                                <w:t>1</w:t>
                              </w:r>
                            </w:fldSimple>
                            <w:bookmarkEnd w:id="7"/>
                            <w:r>
                              <w:t>: Configuration du périphérique TMR0</w:t>
                            </w:r>
                            <w:bookmarkEnd w:id="8"/>
                          </w:p>
                        </w:txbxContent>
                      </v:textbox>
                    </v:shape>
                    <w10:wrap type="topAndBottom"/>
                  </v:group>
                </w:pict>
              </mc:Fallback>
            </mc:AlternateContent>
          </w:r>
          <w:r w:rsidR="00133BA3">
            <w:t>Comme le montre la figure suivante</w:t>
          </w:r>
          <w:r w:rsidR="003D7B68">
            <w:t xml:space="preserve"> (</w:t>
          </w:r>
          <w:r w:rsidR="003D7B68">
            <w:fldChar w:fldCharType="begin"/>
          </w:r>
          <w:r w:rsidR="003D7B68">
            <w:instrText xml:space="preserve"> REF _Ref113279486 \h </w:instrText>
          </w:r>
          <w:r w:rsidR="003D7B68">
            <w:fldChar w:fldCharType="separate"/>
          </w:r>
          <w:r w:rsidR="003F554E">
            <w:t xml:space="preserve">Figure </w:t>
          </w:r>
          <w:r w:rsidR="003F554E">
            <w:rPr>
              <w:noProof/>
            </w:rPr>
            <w:t>1</w:t>
          </w:r>
          <w:r w:rsidR="003D7B68">
            <w:fldChar w:fldCharType="end"/>
          </w:r>
          <w:r w:rsidR="003D7B68">
            <w:t>)</w:t>
          </w:r>
          <w:r w:rsidR="00133BA3">
            <w:t xml:space="preserve">, nous utilisons le </w:t>
          </w:r>
          <w:proofErr w:type="spellStart"/>
          <w:r w:rsidR="00133BA3">
            <w:t>timer</w:t>
          </w:r>
          <w:proofErr w:type="spellEnd"/>
          <w:r w:rsidR="00133BA3">
            <w:t xml:space="preserve"> 0 pour avoir une interruption toutes les 10ms.</w:t>
          </w:r>
        </w:p>
        <w:p w14:paraId="49BE7127" w14:textId="27BBD1E8" w:rsidR="007A3A32" w:rsidRDefault="008E76D3" w:rsidP="008E76D3">
          <w:pPr>
            <w:pStyle w:val="Titre2"/>
          </w:pPr>
          <w:bookmarkStart w:id="9" w:name="_Toc113527145"/>
          <w:r>
            <w:t>Périphérique UART1</w:t>
          </w:r>
          <w:bookmarkEnd w:id="9"/>
        </w:p>
        <w:p w14:paraId="6B7066DA" w14:textId="234AC6CB" w:rsidR="008E76D3" w:rsidRDefault="00FB29E5" w:rsidP="008E76D3">
          <w:r>
            <w:rPr>
              <w:noProof/>
            </w:rPr>
            <mc:AlternateContent>
              <mc:Choice Requires="wpg">
                <w:drawing>
                  <wp:anchor distT="0" distB="0" distL="114300" distR="114300" simplePos="0" relativeHeight="251639808" behindDoc="0" locked="0" layoutInCell="1" allowOverlap="1" wp14:anchorId="398EFD68" wp14:editId="192FB299">
                    <wp:simplePos x="0" y="0"/>
                    <wp:positionH relativeFrom="column">
                      <wp:posOffset>773884</wp:posOffset>
                    </wp:positionH>
                    <wp:positionV relativeFrom="paragraph">
                      <wp:posOffset>593816</wp:posOffset>
                    </wp:positionV>
                    <wp:extent cx="4217670" cy="1490980"/>
                    <wp:effectExtent l="0" t="0" r="0" b="0"/>
                    <wp:wrapTopAndBottom/>
                    <wp:docPr id="10" name="Groupe 10"/>
                    <wp:cNvGraphicFramePr/>
                    <a:graphic xmlns:a="http://schemas.openxmlformats.org/drawingml/2006/main">
                      <a:graphicData uri="http://schemas.microsoft.com/office/word/2010/wordprocessingGroup">
                        <wpg:wgp>
                          <wpg:cNvGrpSpPr/>
                          <wpg:grpSpPr>
                            <a:xfrm>
                              <a:off x="0" y="0"/>
                              <a:ext cx="4217670" cy="1490980"/>
                              <a:chOff x="0" y="0"/>
                              <a:chExt cx="4217670" cy="1490980"/>
                            </a:xfrm>
                          </wpg:grpSpPr>
                          <pic:pic xmlns:pic="http://schemas.openxmlformats.org/drawingml/2006/picture">
                            <pic:nvPicPr>
                              <pic:cNvPr id="2" name="Image 2"/>
                              <pic:cNvPicPr>
                                <a:picLocks noChangeAspect="1"/>
                              </pic:cNvPicPr>
                            </pic:nvPicPr>
                            <pic:blipFill>
                              <a:blip r:embed="rId14"/>
                              <a:stretch>
                                <a:fillRect/>
                              </a:stretch>
                            </pic:blipFill>
                            <pic:spPr>
                              <a:xfrm>
                                <a:off x="0" y="0"/>
                                <a:ext cx="4217670" cy="1167765"/>
                              </a:xfrm>
                              <a:prstGeom prst="rect">
                                <a:avLst/>
                              </a:prstGeom>
                            </pic:spPr>
                          </pic:pic>
                          <wps:wsp>
                            <wps:cNvPr id="9" name="Zone de texte 9"/>
                            <wps:cNvSpPr txBox="1"/>
                            <wps:spPr>
                              <a:xfrm>
                                <a:off x="0" y="1224280"/>
                                <a:ext cx="4217670" cy="266700"/>
                              </a:xfrm>
                              <a:prstGeom prst="rect">
                                <a:avLst/>
                              </a:prstGeom>
                              <a:solidFill>
                                <a:prstClr val="white"/>
                              </a:solidFill>
                              <a:ln>
                                <a:noFill/>
                              </a:ln>
                            </wps:spPr>
                            <wps:txbx>
                              <w:txbxContent>
                                <w:p w14:paraId="732A1579" w14:textId="4FE482A3" w:rsidR="00FB29E5" w:rsidRPr="00290CFD" w:rsidRDefault="00FB29E5" w:rsidP="00FB29E5">
                                  <w:pPr>
                                    <w:pStyle w:val="Lgende"/>
                                    <w:rPr>
                                      <w:noProof/>
                                    </w:rPr>
                                  </w:pPr>
                                  <w:bookmarkStart w:id="10" w:name="_Toc113538595"/>
                                  <w:r>
                                    <w:t xml:space="preserve">Figure </w:t>
                                  </w:r>
                                  <w:fldSimple w:instr=" SEQ Figure \* ARABIC ">
                                    <w:r w:rsidR="006C1605">
                                      <w:rPr>
                                        <w:noProof/>
                                      </w:rPr>
                                      <w:t>2</w:t>
                                    </w:r>
                                  </w:fldSimple>
                                  <w:r>
                                    <w:t>: Configuration du périphérique UART1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8EFD68" id="Groupe 10" o:spid="_x0000_s1029" style="position:absolute;left:0;text-align:left;margin-left:60.95pt;margin-top:46.75pt;width:332.1pt;height:117.4pt;z-index:251639808" coordsize="42176,14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">
                    <v:shape id="Image 2" o:spid="_x0000_s1030" type="#_x0000_t75" style="position:absolute;width:42176;height:1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">
                      <v:imagedata r:id="rId15" o:title=""/>
                    </v:shape>
                    <v:shape id="Zone de texte 9" o:spid="_x0000_s1031" type="#_x0000_t202" style="position:absolute;top:12242;width:421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32A1579" w14:textId="4FE482A3" w:rsidR="00FB29E5" w:rsidRPr="00290CFD" w:rsidRDefault="00FB29E5" w:rsidP="00FB29E5">
                            <w:pPr>
                              <w:pStyle w:val="Lgende"/>
                              <w:rPr>
                                <w:noProof/>
                              </w:rPr>
                            </w:pPr>
                            <w:bookmarkStart w:id="11" w:name="_Toc113538595"/>
                            <w:r>
                              <w:t xml:space="preserve">Figure </w:t>
                            </w:r>
                            <w:fldSimple w:instr=" SEQ Figure \* ARABIC ">
                              <w:r w:rsidR="006C1605">
                                <w:rPr>
                                  <w:noProof/>
                                </w:rPr>
                                <w:t>2</w:t>
                              </w:r>
                            </w:fldSimple>
                            <w:r>
                              <w:t>: Configuration du périphérique UART1</w:t>
                            </w:r>
                            <w:bookmarkEnd w:id="11"/>
                          </w:p>
                        </w:txbxContent>
                      </v:textbox>
                    </v:shape>
                    <w10:wrap type="topAndBottom"/>
                  </v:group>
                </w:pict>
              </mc:Fallback>
            </mc:AlternateContent>
          </w:r>
          <w:r w:rsidR="00D379B7">
            <w:t xml:space="preserve">Ce périphérique est utilisé pour la communication entre le PIC et </w:t>
          </w:r>
          <w:r w:rsidR="00877A80">
            <w:t>le driver du monteur d’entra</w:t>
          </w:r>
          <w:r w:rsidR="001D03A1">
            <w:t>î</w:t>
          </w:r>
          <w:r w:rsidR="00877A80">
            <w:t xml:space="preserve">nement. </w:t>
          </w:r>
          <w:r w:rsidR="00BC30DA">
            <w:t>La vitesse du bus doit être de 115200Bds</w:t>
          </w:r>
          <w:r w:rsidR="003D7B68">
            <w:t>.</w:t>
          </w:r>
          <w:r w:rsidR="002C790A">
            <w:t xml:space="preserve"> Nous utilisons les pins</w:t>
          </w:r>
          <w:r w:rsidR="00516344">
            <w:t xml:space="preserve"> RC7 et RC4 pour respecti</w:t>
          </w:r>
          <w:r w:rsidR="004A2C69">
            <w:t>vement RX1 et TX1.</w:t>
          </w:r>
        </w:p>
        <w:p w14:paraId="70A869EB" w14:textId="248106A7" w:rsidR="00FB29E5" w:rsidRDefault="00FB29E5" w:rsidP="00FB29E5">
          <w:pPr>
            <w:jc w:val="left"/>
          </w:pPr>
          <w:r>
            <w:br w:type="page"/>
          </w:r>
        </w:p>
        <w:p w14:paraId="4572AF16" w14:textId="2E823266" w:rsidR="003D7B68" w:rsidRDefault="004A2C69" w:rsidP="00591A74">
          <w:pPr>
            <w:pStyle w:val="Titre2"/>
          </w:pPr>
          <w:bookmarkStart w:id="12" w:name="_Toc113527146"/>
          <w:r>
            <w:lastRenderedPageBreak/>
            <w:t>System Module</w:t>
          </w:r>
          <w:bookmarkEnd w:id="12"/>
        </w:p>
        <w:p w14:paraId="53D42D59" w14:textId="2E390D7D" w:rsidR="004A2C69" w:rsidRDefault="00A55021" w:rsidP="004A2C69">
          <w:r>
            <w:rPr>
              <w:noProof/>
            </w:rPr>
            <mc:AlternateContent>
              <mc:Choice Requires="wpg">
                <w:drawing>
                  <wp:anchor distT="0" distB="0" distL="114300" distR="114300" simplePos="0" relativeHeight="251644928" behindDoc="0" locked="0" layoutInCell="1" allowOverlap="1" wp14:anchorId="5B53565E" wp14:editId="55E34A88">
                    <wp:simplePos x="0" y="0"/>
                    <wp:positionH relativeFrom="column">
                      <wp:posOffset>333012</wp:posOffset>
                    </wp:positionH>
                    <wp:positionV relativeFrom="paragraph">
                      <wp:posOffset>441779</wp:posOffset>
                    </wp:positionV>
                    <wp:extent cx="5090795" cy="1711325"/>
                    <wp:effectExtent l="0" t="0" r="0" b="3175"/>
                    <wp:wrapTopAndBottom/>
                    <wp:docPr id="13" name="Groupe 13"/>
                    <wp:cNvGraphicFramePr/>
                    <a:graphic xmlns:a="http://schemas.openxmlformats.org/drawingml/2006/main">
                      <a:graphicData uri="http://schemas.microsoft.com/office/word/2010/wordprocessingGroup">
                        <wpg:wgp>
                          <wpg:cNvGrpSpPr/>
                          <wpg:grpSpPr>
                            <a:xfrm>
                              <a:off x="0" y="0"/>
                              <a:ext cx="5090795" cy="1711325"/>
                              <a:chOff x="0" y="0"/>
                              <a:chExt cx="5090795" cy="1711325"/>
                            </a:xfrm>
                          </wpg:grpSpPr>
                          <pic:pic xmlns:pic="http://schemas.openxmlformats.org/drawingml/2006/picture">
                            <pic:nvPicPr>
                              <pic:cNvPr id="11" name="Image 11" descr="Une image contenant texte&#10;&#10;Description générée automatiquement"/>
                              <pic:cNvPicPr>
                                <a:picLocks noChangeAspect="1"/>
                              </pic:cNvPicPr>
                            </pic:nvPicPr>
                            <pic:blipFill rotWithShape="1">
                              <a:blip r:embed="rId16"/>
                              <a:srcRect b="55887"/>
                              <a:stretch/>
                            </pic:blipFill>
                            <pic:spPr bwMode="auto">
                              <a:xfrm>
                                <a:off x="0" y="0"/>
                                <a:ext cx="5090795" cy="1384935"/>
                              </a:xfrm>
                              <a:prstGeom prst="rect">
                                <a:avLst/>
                              </a:prstGeom>
                              <a:ln>
                                <a:noFill/>
                              </a:ln>
                              <a:extLst>
                                <a:ext uri="{53640926-AAD7-44D8-BBD7-CCE9431645EC}">
                                  <a14:shadowObscured xmlns:a14="http://schemas.microsoft.com/office/drawing/2010/main"/>
                                </a:ext>
                              </a:extLst>
                            </pic:spPr>
                          </pic:pic>
                          <wps:wsp>
                            <wps:cNvPr id="12" name="Zone de texte 12"/>
                            <wps:cNvSpPr txBox="1"/>
                            <wps:spPr>
                              <a:xfrm>
                                <a:off x="0" y="1444625"/>
                                <a:ext cx="5090795" cy="266700"/>
                              </a:xfrm>
                              <a:prstGeom prst="rect">
                                <a:avLst/>
                              </a:prstGeom>
                              <a:solidFill>
                                <a:prstClr val="white"/>
                              </a:solidFill>
                              <a:ln>
                                <a:noFill/>
                              </a:ln>
                            </wps:spPr>
                            <wps:txbx>
                              <w:txbxContent>
                                <w:p w14:paraId="0995FB0B" w14:textId="21DC9143" w:rsidR="00A55021" w:rsidRPr="00664D59" w:rsidRDefault="00A55021" w:rsidP="00A55021">
                                  <w:pPr>
                                    <w:pStyle w:val="Lgende"/>
                                    <w:rPr>
                                      <w:noProof/>
                                    </w:rPr>
                                  </w:pPr>
                                  <w:bookmarkStart w:id="13" w:name="_Toc113538596"/>
                                  <w:r>
                                    <w:t xml:space="preserve">Figure </w:t>
                                  </w:r>
                                  <w:fldSimple w:instr=" SEQ Figure \* ARABIC ">
                                    <w:r w:rsidR="006C1605">
                                      <w:rPr>
                                        <w:noProof/>
                                      </w:rPr>
                                      <w:t>3</w:t>
                                    </w:r>
                                  </w:fldSimple>
                                  <w:r>
                                    <w:t>: Configuration du System Module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53565E" id="Groupe 13" o:spid="_x0000_s1032" style="position:absolute;left:0;text-align:left;margin-left:26.2pt;margin-top:34.8pt;width:400.85pt;height:134.75pt;z-index:251644928" coordsize="50907,1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">
                    <v:shape id="Image 11" o:spid="_x0000_s1033" type="#_x0000_t75" alt="Une image contenant texte&#10;&#10;Description générée automatiquement" style="position:absolute;width:50907;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">
                      <v:imagedata r:id="rId17" o:title="Une image contenant texte&#10;&#10;Description générée automatiquement" cropbottom="36626f"/>
                    </v:shape>
                    <v:shape id="Zone de texte 12" o:spid="_x0000_s1034" type="#_x0000_t202" style="position:absolute;top:14446;width:509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95FB0B" w14:textId="21DC9143" w:rsidR="00A55021" w:rsidRPr="00664D59" w:rsidRDefault="00A55021" w:rsidP="00A55021">
                            <w:pPr>
                              <w:pStyle w:val="Lgende"/>
                              <w:rPr>
                                <w:noProof/>
                              </w:rPr>
                            </w:pPr>
                            <w:bookmarkStart w:id="14" w:name="_Toc113538596"/>
                            <w:r>
                              <w:t xml:space="preserve">Figure </w:t>
                            </w:r>
                            <w:fldSimple w:instr=" SEQ Figure \* ARABIC ">
                              <w:r w:rsidR="006C1605">
                                <w:rPr>
                                  <w:noProof/>
                                </w:rPr>
                                <w:t>3</w:t>
                              </w:r>
                            </w:fldSimple>
                            <w:r>
                              <w:t>: Configuration du System Module</w:t>
                            </w:r>
                            <w:bookmarkEnd w:id="14"/>
                          </w:p>
                        </w:txbxContent>
                      </v:textbox>
                    </v:shape>
                    <w10:wrap type="topAndBottom"/>
                  </v:group>
                </w:pict>
              </mc:Fallback>
            </mc:AlternateContent>
          </w:r>
          <w:r w:rsidR="00025CE4">
            <w:t xml:space="preserve">Les figures suivantes </w:t>
          </w:r>
          <w:r w:rsidR="00526364">
            <w:t xml:space="preserve">présentent la configuration du système général. Nous avons rajouté un </w:t>
          </w:r>
          <w:proofErr w:type="spellStart"/>
          <w:r w:rsidR="00526364">
            <w:t>WatchDog</w:t>
          </w:r>
          <w:proofErr w:type="spellEnd"/>
          <w:r w:rsidR="00526364">
            <w:t xml:space="preserve"> </w:t>
          </w:r>
          <w:r w:rsidR="002734DF">
            <w:t xml:space="preserve">afin de reset le PIC </w:t>
          </w:r>
          <w:r w:rsidR="00503CD9">
            <w:t>dès qu’il reste bloqué plus d’une seconde</w:t>
          </w:r>
          <w:r w:rsidR="006958F2">
            <w:t>.</w:t>
          </w:r>
        </w:p>
        <w:p w14:paraId="3BD9B4EF" w14:textId="00891A51" w:rsidR="00512E75" w:rsidRDefault="00512E75" w:rsidP="00512E75">
          <w:pPr>
            <w:jc w:val="left"/>
            <w:rPr>
              <w:noProof/>
            </w:rPr>
          </w:pPr>
          <w:r>
            <w:rPr>
              <w:noProof/>
            </w:rPr>
            <mc:AlternateContent>
              <mc:Choice Requires="wpg">
                <w:drawing>
                  <wp:anchor distT="0" distB="0" distL="114300" distR="114300" simplePos="0" relativeHeight="251653120" behindDoc="0" locked="0" layoutInCell="1" allowOverlap="1" wp14:anchorId="3799F935" wp14:editId="0BAF3108">
                    <wp:simplePos x="0" y="0"/>
                    <wp:positionH relativeFrom="margin">
                      <wp:posOffset>258445</wp:posOffset>
                    </wp:positionH>
                    <wp:positionV relativeFrom="paragraph">
                      <wp:posOffset>1940502</wp:posOffset>
                    </wp:positionV>
                    <wp:extent cx="5244465" cy="1646464"/>
                    <wp:effectExtent l="0" t="0" r="0" b="0"/>
                    <wp:wrapTopAndBottom/>
                    <wp:docPr id="16" name="Groupe 16"/>
                    <wp:cNvGraphicFramePr/>
                    <a:graphic xmlns:a="http://schemas.openxmlformats.org/drawingml/2006/main">
                      <a:graphicData uri="http://schemas.microsoft.com/office/word/2010/wordprocessingGroup">
                        <wpg:wgp>
                          <wpg:cNvGrpSpPr/>
                          <wpg:grpSpPr>
                            <a:xfrm>
                              <a:off x="0" y="0"/>
                              <a:ext cx="5244465" cy="1646464"/>
                              <a:chOff x="0" y="0"/>
                              <a:chExt cx="5244465" cy="1646464"/>
                            </a:xfrm>
                          </wpg:grpSpPr>
                          <pic:pic xmlns:pic="http://schemas.openxmlformats.org/drawingml/2006/picture">
                            <pic:nvPicPr>
                              <pic:cNvPr id="5" name="Image 5" descr="Une image contenant texte&#10;&#10;Description générée automatiquement"/>
                              <pic:cNvPicPr>
                                <a:picLocks noChangeAspect="1"/>
                              </pic:cNvPicPr>
                            </pic:nvPicPr>
                            <pic:blipFill rotWithShape="1">
                              <a:blip r:embed="rId18"/>
                              <a:srcRect l="30356" t="18783"/>
                              <a:stretch/>
                            </pic:blipFill>
                            <pic:spPr bwMode="auto">
                              <a:xfrm>
                                <a:off x="791935" y="0"/>
                                <a:ext cx="3651885" cy="1411605"/>
                              </a:xfrm>
                              <a:prstGeom prst="rect">
                                <a:avLst/>
                              </a:prstGeom>
                              <a:ln>
                                <a:noFill/>
                              </a:ln>
                              <a:extLst>
                                <a:ext uri="{53640926-AAD7-44D8-BBD7-CCE9431645EC}">
                                  <a14:shadowObscured xmlns:a14="http://schemas.microsoft.com/office/drawing/2010/main"/>
                                </a:ext>
                              </a:extLst>
                            </pic:spPr>
                          </pic:pic>
                          <wps:wsp>
                            <wps:cNvPr id="14" name="Zone de texte 14"/>
                            <wps:cNvSpPr txBox="1"/>
                            <wps:spPr>
                              <a:xfrm>
                                <a:off x="0" y="1379764"/>
                                <a:ext cx="5244465" cy="266700"/>
                              </a:xfrm>
                              <a:prstGeom prst="rect">
                                <a:avLst/>
                              </a:prstGeom>
                              <a:solidFill>
                                <a:prstClr val="white"/>
                              </a:solidFill>
                              <a:ln>
                                <a:noFill/>
                              </a:ln>
                            </wps:spPr>
                            <wps:txbx>
                              <w:txbxContent>
                                <w:p w14:paraId="1912B9CE" w14:textId="049B127B" w:rsidR="004174BF" w:rsidRPr="005B3F9E" w:rsidRDefault="004174BF" w:rsidP="004174BF">
                                  <w:pPr>
                                    <w:pStyle w:val="Lgende"/>
                                  </w:pPr>
                                  <w:bookmarkStart w:id="15" w:name="_Toc113538597"/>
                                  <w:r>
                                    <w:t xml:space="preserve">Figure </w:t>
                                  </w:r>
                                  <w:fldSimple w:instr=" SEQ Figure \* ARABIC ">
                                    <w:r w:rsidR="006C1605">
                                      <w:rPr>
                                        <w:noProof/>
                                      </w:rPr>
                                      <w:t>4</w:t>
                                    </w:r>
                                  </w:fldSimple>
                                  <w:r>
                                    <w:t xml:space="preserve">: Configuration du System Module - </w:t>
                                  </w:r>
                                  <w:proofErr w:type="spellStart"/>
                                  <w:r>
                                    <w:t>WatchDog</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99F935" id="Groupe 16" o:spid="_x0000_s1035" style="position:absolute;margin-left:20.35pt;margin-top:152.8pt;width:412.95pt;height:129.65pt;z-index:251653120;mso-position-horizontal-relative:margin" coordsize="52444,16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">
                    <v:shape id="Image 5" o:spid="_x0000_s1036" type="#_x0000_t75" alt="Une image contenant texte&#10;&#10;Description générée automatiquement" style="position:absolute;left:7919;width:36519;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">
                      <v:imagedata r:id="rId19" o:title="Une image contenant texte&#10;&#10;Description générée automatiquement" croptop="12310f" cropleft="19894f"/>
                    </v:shape>
                    <v:shape id="Zone de texte 14" o:spid="_x0000_s1037" type="#_x0000_t202" style="position:absolute;top:13797;width:524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912B9CE" w14:textId="049B127B" w:rsidR="004174BF" w:rsidRPr="005B3F9E" w:rsidRDefault="004174BF" w:rsidP="004174BF">
                            <w:pPr>
                              <w:pStyle w:val="Lgende"/>
                            </w:pPr>
                            <w:bookmarkStart w:id="16" w:name="_Toc113538597"/>
                            <w:r>
                              <w:t xml:space="preserve">Figure </w:t>
                            </w:r>
                            <w:fldSimple w:instr=" SEQ Figure \* ARABIC ">
                              <w:r w:rsidR="006C1605">
                                <w:rPr>
                                  <w:noProof/>
                                </w:rPr>
                                <w:t>4</w:t>
                              </w:r>
                            </w:fldSimple>
                            <w:r>
                              <w:t xml:space="preserve">: Configuration du System Module - </w:t>
                            </w:r>
                            <w:proofErr w:type="spellStart"/>
                            <w:r>
                              <w:t>WatchDog</w:t>
                            </w:r>
                            <w:bookmarkEnd w:id="16"/>
                            <w:proofErr w:type="spellEnd"/>
                          </w:p>
                        </w:txbxContent>
                      </v:textbox>
                    </v:shape>
                    <w10:wrap type="topAndBottom" anchorx="margin"/>
                  </v:group>
                </w:pict>
              </mc:Fallback>
            </mc:AlternateContent>
          </w:r>
        </w:p>
        <w:p w14:paraId="148E3B3E" w14:textId="068BDA76" w:rsidR="006958F2" w:rsidRDefault="00512E75" w:rsidP="00512E75">
          <w:pPr>
            <w:jc w:val="left"/>
            <w:rPr>
              <w:noProof/>
            </w:rPr>
          </w:pPr>
          <w:r>
            <w:rPr>
              <w:noProof/>
            </w:rPr>
            <w:br w:type="page"/>
          </w:r>
        </w:p>
      </w:sdtContent>
    </w:sdt>
    <w:p w14:paraId="02CEFFE5" w14:textId="354CDE6D" w:rsidR="00D169F3" w:rsidRDefault="007B6593" w:rsidP="00F6673E">
      <w:pPr>
        <w:pStyle w:val="Titre1"/>
      </w:pPr>
      <w:bookmarkStart w:id="17" w:name="_Toc113527147"/>
      <w:r>
        <w:lastRenderedPageBreak/>
        <w:t>Schémas UML du code</w:t>
      </w:r>
      <w:bookmarkEnd w:id="17"/>
    </w:p>
    <w:p w14:paraId="5387C01E" w14:textId="515F5B99" w:rsidR="00A40526" w:rsidRDefault="0059518D" w:rsidP="007B6593">
      <w:r>
        <w:t xml:space="preserve">Ci-dessous </w:t>
      </w:r>
      <w:r w:rsidR="001C41EB">
        <w:t>le diagramme de classe de notre programme (</w:t>
      </w:r>
      <w:r w:rsidR="00DC5AF5">
        <w:fldChar w:fldCharType="begin"/>
      </w:r>
      <w:r w:rsidR="00DC5AF5">
        <w:instrText xml:space="preserve"> REF _Ref113282456 \h </w:instrText>
      </w:r>
      <w:r w:rsidR="00DC5AF5">
        <w:fldChar w:fldCharType="separate"/>
      </w:r>
      <w:r w:rsidR="003F554E">
        <w:t xml:space="preserve">Figure </w:t>
      </w:r>
      <w:r w:rsidR="003F554E">
        <w:rPr>
          <w:noProof/>
        </w:rPr>
        <w:t>5</w:t>
      </w:r>
      <w:r w:rsidR="00DC5AF5">
        <w:fldChar w:fldCharType="end"/>
      </w:r>
      <w:r w:rsidR="001C41EB">
        <w:t xml:space="preserve">). Comme nous pouvons le remarquer, </w:t>
      </w:r>
      <w:r w:rsidR="0077724C">
        <w:t xml:space="preserve">notre programme est en </w:t>
      </w:r>
      <w:r w:rsidR="000776BD">
        <w:t>C orienté objet.</w:t>
      </w:r>
      <w:r w:rsidR="008423D7">
        <w:t xml:space="preserve"> Pour ce faire, nous utilisons la classe </w:t>
      </w:r>
      <w:proofErr w:type="spellStart"/>
      <w:r w:rsidR="008423D7" w:rsidRPr="008423D7">
        <w:rPr>
          <w:i/>
          <w:iCs/>
        </w:rPr>
        <w:t>Factory</w:t>
      </w:r>
      <w:proofErr w:type="spellEnd"/>
      <w:r w:rsidR="008423D7">
        <w:t xml:space="preserve"> qui crée tous les objets et possède des getters </w:t>
      </w:r>
      <w:r w:rsidR="003B602B">
        <w:t xml:space="preserve">pour chacun d’eux. </w:t>
      </w:r>
      <w:r w:rsidR="00FF2933">
        <w:t>Dans le reste du programme, nous utilisons ces dernier</w:t>
      </w:r>
      <w:r w:rsidR="003216FD">
        <w:t>s</w:t>
      </w:r>
      <w:r w:rsidR="00FF2933">
        <w:t xml:space="preserve"> pour accéder aux différents objets.</w:t>
      </w:r>
    </w:p>
    <w:p w14:paraId="110338C0" w14:textId="346733A2" w:rsidR="00A40526" w:rsidRDefault="00285BE5">
      <w:pPr>
        <w:jc w:val="left"/>
      </w:pPr>
      <w:r>
        <w:rPr>
          <w:noProof/>
        </w:rPr>
        <mc:AlternateContent>
          <mc:Choice Requires="wpg">
            <w:drawing>
              <wp:anchor distT="0" distB="0" distL="114300" distR="114300" simplePos="0" relativeHeight="251698176" behindDoc="0" locked="0" layoutInCell="1" allowOverlap="1" wp14:anchorId="7458058E" wp14:editId="244DA18C">
                <wp:simplePos x="0" y="0"/>
                <wp:positionH relativeFrom="column">
                  <wp:posOffset>-502285</wp:posOffset>
                </wp:positionH>
                <wp:positionV relativeFrom="paragraph">
                  <wp:posOffset>581660</wp:posOffset>
                </wp:positionV>
                <wp:extent cx="6383020" cy="5499100"/>
                <wp:effectExtent l="0" t="0" r="0" b="6350"/>
                <wp:wrapTopAndBottom/>
                <wp:docPr id="48" name="Groupe 48"/>
                <wp:cNvGraphicFramePr/>
                <a:graphic xmlns:a="http://schemas.openxmlformats.org/drawingml/2006/main">
                  <a:graphicData uri="http://schemas.microsoft.com/office/word/2010/wordprocessingGroup">
                    <wpg:wgp>
                      <wpg:cNvGrpSpPr/>
                      <wpg:grpSpPr>
                        <a:xfrm>
                          <a:off x="0" y="0"/>
                          <a:ext cx="6383020" cy="5499100"/>
                          <a:chOff x="0" y="0"/>
                          <a:chExt cx="6383020" cy="5499100"/>
                        </a:xfrm>
                      </wpg:grpSpPr>
                      <pic:pic xmlns:pic="http://schemas.openxmlformats.org/drawingml/2006/picture">
                        <pic:nvPicPr>
                          <pic:cNvPr id="32" name="Image 32"/>
                          <pic:cNvPicPr>
                            <a:picLocks noChangeAspect="1"/>
                          </pic:cNvPicPr>
                        </pic:nvPicPr>
                        <pic:blipFill rotWithShape="1">
                          <a:blip r:embed="rId20" cstate="print">
                            <a:extLst>
                              <a:ext uri="{28A0092B-C50C-407E-A947-70E740481C1C}">
                                <a14:useLocalDpi xmlns:a14="http://schemas.microsoft.com/office/drawing/2010/main" val="0"/>
                              </a:ext>
                            </a:extLst>
                          </a:blip>
                          <a:srcRect t="3529" r="50507" b="40617"/>
                          <a:stretch/>
                        </pic:blipFill>
                        <pic:spPr bwMode="auto">
                          <a:xfrm>
                            <a:off x="0" y="0"/>
                            <a:ext cx="6383020" cy="5175250"/>
                          </a:xfrm>
                          <a:prstGeom prst="rect">
                            <a:avLst/>
                          </a:prstGeom>
                          <a:ln>
                            <a:noFill/>
                          </a:ln>
                          <a:extLst>
                            <a:ext uri="{53640926-AAD7-44D8-BBD7-CCE9431645EC}">
                              <a14:shadowObscured xmlns:a14="http://schemas.microsoft.com/office/drawing/2010/main"/>
                            </a:ext>
                          </a:extLst>
                        </pic:spPr>
                      </pic:pic>
                      <wps:wsp>
                        <wps:cNvPr id="40" name="Zone de texte 40"/>
                        <wps:cNvSpPr txBox="1"/>
                        <wps:spPr>
                          <a:xfrm>
                            <a:off x="222250" y="5232400"/>
                            <a:ext cx="5952490" cy="266700"/>
                          </a:xfrm>
                          <a:prstGeom prst="rect">
                            <a:avLst/>
                          </a:prstGeom>
                          <a:solidFill>
                            <a:prstClr val="white"/>
                          </a:solidFill>
                          <a:ln>
                            <a:noFill/>
                          </a:ln>
                        </wps:spPr>
                        <wps:txbx>
                          <w:txbxContent>
                            <w:p w14:paraId="219E0301" w14:textId="0AEBEEF3" w:rsidR="00FF75C9" w:rsidRPr="00DA5604" w:rsidRDefault="00FF75C9" w:rsidP="00FF75C9">
                              <w:pPr>
                                <w:pStyle w:val="Lgende"/>
                                <w:rPr>
                                  <w:noProof/>
                                </w:rPr>
                              </w:pPr>
                              <w:bookmarkStart w:id="18" w:name="_Toc113538598"/>
                              <w:r>
                                <w:t xml:space="preserve">Figure </w:t>
                              </w:r>
                              <w:fldSimple w:instr=" SEQ Figure \* ARABIC ">
                                <w:r w:rsidR="006C1605">
                                  <w:rPr>
                                    <w:noProof/>
                                  </w:rPr>
                                  <w:t>5</w:t>
                                </w:r>
                              </w:fldSimple>
                              <w:r>
                                <w:t xml:space="preserve"> Diagramme de classe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58058E" id="Groupe 48" o:spid="_x0000_s1038" style="position:absolute;margin-left:-39.55pt;margin-top:45.8pt;width:502.6pt;height:433pt;z-index:251698176" coordsize="63830,5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">
                <v:shape id="Image 32" o:spid="_x0000_s1039" type="#_x0000_t75" style="position:absolute;width:63830;height:5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">
                  <v:imagedata r:id="rId21" o:title="" croptop="2313f" cropbottom="26619f" cropright="33100f"/>
                </v:shape>
                <v:shape id="Zone de texte 40" o:spid="_x0000_s1040" type="#_x0000_t202" style="position:absolute;left:2222;top:52324;width:595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19E0301" w14:textId="0AEBEEF3" w:rsidR="00FF75C9" w:rsidRPr="00DA5604" w:rsidRDefault="00FF75C9" w:rsidP="00FF75C9">
                        <w:pPr>
                          <w:pStyle w:val="Lgende"/>
                          <w:rPr>
                            <w:noProof/>
                          </w:rPr>
                        </w:pPr>
                        <w:bookmarkStart w:id="19" w:name="_Toc113538598"/>
                        <w:r>
                          <w:t xml:space="preserve">Figure </w:t>
                        </w:r>
                        <w:fldSimple w:instr=" SEQ Figure \* ARABIC ">
                          <w:r w:rsidR="006C1605">
                            <w:rPr>
                              <w:noProof/>
                            </w:rPr>
                            <w:t>5</w:t>
                          </w:r>
                        </w:fldSimple>
                        <w:r>
                          <w:t xml:space="preserve"> Diagramme de classe</w:t>
                        </w:r>
                        <w:bookmarkEnd w:id="19"/>
                      </w:p>
                    </w:txbxContent>
                  </v:textbox>
                </v:shape>
                <w10:wrap type="topAndBottom"/>
              </v:group>
            </w:pict>
          </mc:Fallback>
        </mc:AlternateContent>
      </w:r>
      <w:r w:rsidR="00A40526">
        <w:br w:type="page"/>
      </w:r>
    </w:p>
    <w:p w14:paraId="6E6E20C1" w14:textId="77777777" w:rsidR="007B6593" w:rsidRDefault="007B6593" w:rsidP="007B6593"/>
    <w:p w14:paraId="2D8DC6C7" w14:textId="5C4E86AB" w:rsidR="002136C5" w:rsidRDefault="005234C8" w:rsidP="007B6593">
      <w:pPr>
        <w:rPr>
          <w:noProof/>
        </w:rPr>
      </w:pPr>
      <w:r>
        <w:rPr>
          <w:noProof/>
        </w:rPr>
        <mc:AlternateContent>
          <mc:Choice Requires="wpg">
            <w:drawing>
              <wp:anchor distT="0" distB="0" distL="114300" distR="114300" simplePos="0" relativeHeight="251712512" behindDoc="0" locked="0" layoutInCell="1" allowOverlap="1" wp14:anchorId="1CBBCD96" wp14:editId="4B912497">
                <wp:simplePos x="0" y="0"/>
                <wp:positionH relativeFrom="margin">
                  <wp:align>center</wp:align>
                </wp:positionH>
                <wp:positionV relativeFrom="paragraph">
                  <wp:posOffset>625475</wp:posOffset>
                </wp:positionV>
                <wp:extent cx="1975485" cy="2514600"/>
                <wp:effectExtent l="0" t="0" r="5715" b="0"/>
                <wp:wrapTopAndBottom/>
                <wp:docPr id="53" name="Groupe 53"/>
                <wp:cNvGraphicFramePr/>
                <a:graphic xmlns:a="http://schemas.openxmlformats.org/drawingml/2006/main">
                  <a:graphicData uri="http://schemas.microsoft.com/office/word/2010/wordprocessingGroup">
                    <wpg:wgp>
                      <wpg:cNvGrpSpPr/>
                      <wpg:grpSpPr>
                        <a:xfrm>
                          <a:off x="0" y="0"/>
                          <a:ext cx="1975485" cy="2514600"/>
                          <a:chOff x="0" y="0"/>
                          <a:chExt cx="1975485" cy="2514600"/>
                        </a:xfrm>
                      </wpg:grpSpPr>
                      <pic:pic xmlns:pic="http://schemas.openxmlformats.org/drawingml/2006/picture">
                        <pic:nvPicPr>
                          <pic:cNvPr id="44" name="Image 4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75485" cy="2192020"/>
                          </a:xfrm>
                          <a:prstGeom prst="rect">
                            <a:avLst/>
                          </a:prstGeom>
                        </pic:spPr>
                      </pic:pic>
                      <wps:wsp>
                        <wps:cNvPr id="52" name="Zone de texte 52"/>
                        <wps:cNvSpPr txBox="1"/>
                        <wps:spPr>
                          <a:xfrm>
                            <a:off x="0" y="2247900"/>
                            <a:ext cx="1975485" cy="266700"/>
                          </a:xfrm>
                          <a:prstGeom prst="rect">
                            <a:avLst/>
                          </a:prstGeom>
                          <a:solidFill>
                            <a:prstClr val="white"/>
                          </a:solidFill>
                          <a:ln>
                            <a:noFill/>
                          </a:ln>
                        </wps:spPr>
                        <wps:txbx>
                          <w:txbxContent>
                            <w:p w14:paraId="4475B91B" w14:textId="679C33B4" w:rsidR="00AA78DD" w:rsidRPr="0038515A" w:rsidRDefault="00AA78DD" w:rsidP="00AA78DD">
                              <w:pPr>
                                <w:pStyle w:val="Lgende"/>
                                <w:rPr>
                                  <w:noProof/>
                                </w:rPr>
                              </w:pPr>
                              <w:r w:rsidRPr="0081282E">
                                <w:t>Figure 6 State Machine Alive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BCD96" id="Groupe 53" o:spid="_x0000_s1041" style="position:absolute;left:0;text-align:left;margin-left:0;margin-top:49.25pt;width:155.55pt;height:198pt;z-index:251712512;mso-position-horizontal:center;mso-position-horizontal-relative:margin" coordsize="19754,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">
                <v:shape id="Image 44" o:spid="_x0000_s1042" type="#_x0000_t75" style="position:absolute;width:19754;height: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">
                  <v:imagedata r:id="rId23" o:title=""/>
                </v:shape>
                <v:shape id="Zone de texte 52" o:spid="_x0000_s1043" type="#_x0000_t202" style="position:absolute;top:22479;width:197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475B91B" w14:textId="679C33B4" w:rsidR="00AA78DD" w:rsidRPr="0038515A" w:rsidRDefault="00AA78DD" w:rsidP="00AA78DD">
                        <w:pPr>
                          <w:pStyle w:val="Lgende"/>
                          <w:rPr>
                            <w:noProof/>
                          </w:rPr>
                        </w:pPr>
                        <w:r w:rsidRPr="0081282E">
                          <w:t>Figure 6 State Machine Alive</w:t>
                        </w:r>
                      </w:p>
                    </w:txbxContent>
                  </v:textbox>
                </v:shape>
                <w10:wrap type="topAndBottom" anchorx="margin"/>
              </v:group>
            </w:pict>
          </mc:Fallback>
        </mc:AlternateContent>
      </w:r>
      <w:r w:rsidR="006C1605">
        <w:rPr>
          <w:noProof/>
        </w:rPr>
        <mc:AlternateContent>
          <mc:Choice Requires="wpg">
            <w:drawing>
              <wp:anchor distT="0" distB="0" distL="114300" distR="114300" simplePos="0" relativeHeight="251708416" behindDoc="0" locked="0" layoutInCell="1" allowOverlap="1" wp14:anchorId="11D0C080" wp14:editId="7C3A4043">
                <wp:simplePos x="0" y="0"/>
                <wp:positionH relativeFrom="margin">
                  <wp:align>center</wp:align>
                </wp:positionH>
                <wp:positionV relativeFrom="paragraph">
                  <wp:posOffset>3251835</wp:posOffset>
                </wp:positionV>
                <wp:extent cx="5450840" cy="4876800"/>
                <wp:effectExtent l="0" t="0" r="0" b="0"/>
                <wp:wrapTopAndBottom/>
                <wp:docPr id="51" name="Groupe 51"/>
                <wp:cNvGraphicFramePr/>
                <a:graphic xmlns:a="http://schemas.openxmlformats.org/drawingml/2006/main">
                  <a:graphicData uri="http://schemas.microsoft.com/office/word/2010/wordprocessingGroup">
                    <wpg:wgp>
                      <wpg:cNvGrpSpPr/>
                      <wpg:grpSpPr>
                        <a:xfrm>
                          <a:off x="0" y="0"/>
                          <a:ext cx="5450840" cy="4876800"/>
                          <a:chOff x="0" y="0"/>
                          <a:chExt cx="5450840" cy="4876800"/>
                        </a:xfrm>
                      </wpg:grpSpPr>
                      <pic:pic xmlns:pic="http://schemas.openxmlformats.org/drawingml/2006/picture">
                        <pic:nvPicPr>
                          <pic:cNvPr id="45" name="Imag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50840" cy="4556760"/>
                          </a:xfrm>
                          <a:prstGeom prst="rect">
                            <a:avLst/>
                          </a:prstGeom>
                        </pic:spPr>
                      </pic:pic>
                      <wps:wsp>
                        <wps:cNvPr id="50" name="Zone de texte 50"/>
                        <wps:cNvSpPr txBox="1"/>
                        <wps:spPr>
                          <a:xfrm>
                            <a:off x="0" y="4610100"/>
                            <a:ext cx="5450840" cy="266700"/>
                          </a:xfrm>
                          <a:prstGeom prst="rect">
                            <a:avLst/>
                          </a:prstGeom>
                          <a:solidFill>
                            <a:prstClr val="white"/>
                          </a:solidFill>
                          <a:ln>
                            <a:noFill/>
                          </a:ln>
                        </wps:spPr>
                        <wps:txbx>
                          <w:txbxContent>
                            <w:p w14:paraId="13766C08" w14:textId="726E9A93" w:rsidR="00AA78DD" w:rsidRPr="00E644D9" w:rsidRDefault="00AA78DD" w:rsidP="00AA78DD">
                              <w:pPr>
                                <w:pStyle w:val="Lgende"/>
                                <w:rPr>
                                  <w:noProof/>
                                </w:rPr>
                              </w:pPr>
                              <w:r w:rsidRPr="000D2933">
                                <w:t>Figure 8 State Machine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0C080" id="Groupe 51" o:spid="_x0000_s1044" style="position:absolute;left:0;text-align:left;margin-left:0;margin-top:256.05pt;width:429.2pt;height:384pt;z-index:251708416;mso-position-horizontal:center;mso-position-horizontal-relative:margin" coordsize="54508,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">
                <v:shape id="Image 45" o:spid="_x0000_s1045" type="#_x0000_t75" style="position:absolute;width:54508;height:45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">
                  <v:imagedata r:id="rId25" o:title=""/>
                </v:shape>
                <v:shape id="Zone de texte 50" o:spid="_x0000_s1046" type="#_x0000_t202" style="position:absolute;top:46101;width:545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3766C08" w14:textId="726E9A93" w:rsidR="00AA78DD" w:rsidRPr="00E644D9" w:rsidRDefault="00AA78DD" w:rsidP="00AA78DD">
                        <w:pPr>
                          <w:pStyle w:val="Lgende"/>
                          <w:rPr>
                            <w:noProof/>
                          </w:rPr>
                        </w:pPr>
                        <w:r w:rsidRPr="000D2933">
                          <w:t>Figure 8 State Machine Setup</w:t>
                        </w:r>
                      </w:p>
                    </w:txbxContent>
                  </v:textbox>
                </v:shape>
                <w10:wrap type="topAndBottom" anchorx="margin"/>
              </v:group>
            </w:pict>
          </mc:Fallback>
        </mc:AlternateContent>
      </w:r>
      <w:r w:rsidR="004409E5">
        <w:t>Notre code repose sur trois machines d’état</w:t>
      </w:r>
      <w:r w:rsidR="00DD778C">
        <w:t>. La première gère la réception des messages CAN</w:t>
      </w:r>
      <w:r w:rsidR="002144B1">
        <w:t xml:space="preserve"> (</w:t>
      </w:r>
      <w:r w:rsidR="001D03A1">
        <w:fldChar w:fldCharType="begin"/>
      </w:r>
      <w:r w:rsidR="001D03A1">
        <w:instrText xml:space="preserve"> REF _Ref113350088 \h </w:instrText>
      </w:r>
      <w:r w:rsidR="001D03A1">
        <w:fldChar w:fldCharType="separate"/>
      </w:r>
      <w:r w:rsidR="003F554E">
        <w:t xml:space="preserve">Figure </w:t>
      </w:r>
      <w:r w:rsidR="00CC07B4">
        <w:rPr>
          <w:noProof/>
        </w:rPr>
        <w:t>8</w:t>
      </w:r>
      <w:r w:rsidR="001D03A1">
        <w:fldChar w:fldCharType="end"/>
      </w:r>
      <w:r w:rsidR="002144B1">
        <w:t>)</w:t>
      </w:r>
      <w:r w:rsidR="00DD778C">
        <w:t xml:space="preserve">, la deuxième </w:t>
      </w:r>
      <w:r w:rsidR="00C33036">
        <w:t xml:space="preserve">la gestion du setup du drive </w:t>
      </w:r>
      <w:proofErr w:type="spellStart"/>
      <w:r w:rsidR="00C33036">
        <w:t>Epos</w:t>
      </w:r>
      <w:proofErr w:type="spellEnd"/>
      <w:r w:rsidR="002144B1">
        <w:t xml:space="preserve"> (</w:t>
      </w:r>
      <w:r w:rsidR="001D03A1">
        <w:fldChar w:fldCharType="begin"/>
      </w:r>
      <w:r w:rsidR="001D03A1">
        <w:instrText xml:space="preserve"> REF _Ref113350094 \h </w:instrText>
      </w:r>
      <w:r w:rsidR="001D03A1">
        <w:fldChar w:fldCharType="separate"/>
      </w:r>
      <w:r w:rsidR="003F554E">
        <w:t xml:space="preserve">Figure </w:t>
      </w:r>
      <w:r w:rsidR="00CC07B4">
        <w:rPr>
          <w:noProof/>
        </w:rPr>
        <w:t>6</w:t>
      </w:r>
      <w:r w:rsidR="001D03A1">
        <w:fldChar w:fldCharType="end"/>
      </w:r>
      <w:r w:rsidR="002144B1">
        <w:t>)</w:t>
      </w:r>
      <w:r w:rsidR="00473ADA">
        <w:t xml:space="preserve"> et la dernière </w:t>
      </w:r>
      <w:r w:rsidR="00C6507C">
        <w:t xml:space="preserve">l’envoi du </w:t>
      </w:r>
      <w:proofErr w:type="spellStart"/>
      <w:r w:rsidR="00C6507C">
        <w:t>keep</w:t>
      </w:r>
      <w:proofErr w:type="spellEnd"/>
      <w:r w:rsidR="00C6507C">
        <w:t xml:space="preserve"> alive</w:t>
      </w:r>
      <w:r w:rsidR="002144B1">
        <w:t xml:space="preserve"> (</w:t>
      </w:r>
      <w:r w:rsidR="001D03A1">
        <w:fldChar w:fldCharType="begin"/>
      </w:r>
      <w:r w:rsidR="001D03A1">
        <w:instrText xml:space="preserve"> REF _Ref113350094 \h </w:instrText>
      </w:r>
      <w:r w:rsidR="001D03A1">
        <w:fldChar w:fldCharType="separate"/>
      </w:r>
      <w:r w:rsidR="003F554E">
        <w:t>Figure</w:t>
      </w:r>
      <w:r w:rsidR="00A40526">
        <w:t xml:space="preserve"> </w:t>
      </w:r>
      <w:r w:rsidR="00CC07B4">
        <w:t>7</w:t>
      </w:r>
      <w:r w:rsidR="00A40526">
        <w:t>).</w:t>
      </w:r>
      <w:r w:rsidR="003F554E">
        <w:t xml:space="preserve"> </w:t>
      </w:r>
      <w:r w:rsidR="001D03A1">
        <w:fldChar w:fldCharType="end"/>
      </w:r>
      <w:r w:rsidR="00A40526" w:rsidRPr="00A40526">
        <w:rPr>
          <w:noProof/>
        </w:rPr>
        <w:t xml:space="preserve"> </w:t>
      </w:r>
    </w:p>
    <w:p w14:paraId="7C382BFA" w14:textId="77777777" w:rsidR="006C1605" w:rsidRDefault="006C1605" w:rsidP="009D2399"/>
    <w:p w14:paraId="0C0B96C7" w14:textId="77777777" w:rsidR="006C1605" w:rsidRDefault="006C1605" w:rsidP="009D2399"/>
    <w:p w14:paraId="38CF301B" w14:textId="2DC2A103" w:rsidR="006C1605" w:rsidRDefault="005234C8" w:rsidP="009D2399">
      <w:r>
        <w:rPr>
          <w:noProof/>
        </w:rPr>
        <w:lastRenderedPageBreak/>
        <mc:AlternateContent>
          <mc:Choice Requires="wpg">
            <w:drawing>
              <wp:anchor distT="0" distB="0" distL="114300" distR="114300" simplePos="0" relativeHeight="251716608" behindDoc="0" locked="0" layoutInCell="1" allowOverlap="1" wp14:anchorId="7D95C497" wp14:editId="1EA7C79C">
                <wp:simplePos x="0" y="0"/>
                <wp:positionH relativeFrom="margin">
                  <wp:align>right</wp:align>
                </wp:positionH>
                <wp:positionV relativeFrom="paragraph">
                  <wp:posOffset>0</wp:posOffset>
                </wp:positionV>
                <wp:extent cx="5760720" cy="3724275"/>
                <wp:effectExtent l="0" t="0" r="0" b="9525"/>
                <wp:wrapTopAndBottom/>
                <wp:docPr id="56" name="Groupe 56"/>
                <wp:cNvGraphicFramePr/>
                <a:graphic xmlns:a="http://schemas.openxmlformats.org/drawingml/2006/main">
                  <a:graphicData uri="http://schemas.microsoft.com/office/word/2010/wordprocessingGroup">
                    <wpg:wgp>
                      <wpg:cNvGrpSpPr/>
                      <wpg:grpSpPr>
                        <a:xfrm>
                          <a:off x="0" y="0"/>
                          <a:ext cx="5760720" cy="3724275"/>
                          <a:chOff x="0" y="0"/>
                          <a:chExt cx="5760720" cy="3724275"/>
                        </a:xfrm>
                      </wpg:grpSpPr>
                      <pic:pic xmlns:pic="http://schemas.openxmlformats.org/drawingml/2006/picture">
                        <pic:nvPicPr>
                          <pic:cNvPr id="54" name="Imag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7250"/>
                          </a:xfrm>
                          <a:prstGeom prst="rect">
                            <a:avLst/>
                          </a:prstGeom>
                        </pic:spPr>
                      </pic:pic>
                      <wps:wsp>
                        <wps:cNvPr id="55" name="Zone de texte 55"/>
                        <wps:cNvSpPr txBox="1"/>
                        <wps:spPr>
                          <a:xfrm>
                            <a:off x="0" y="3457575"/>
                            <a:ext cx="5760720" cy="266700"/>
                          </a:xfrm>
                          <a:prstGeom prst="rect">
                            <a:avLst/>
                          </a:prstGeom>
                          <a:solidFill>
                            <a:prstClr val="white"/>
                          </a:solidFill>
                          <a:ln>
                            <a:noFill/>
                          </a:ln>
                        </wps:spPr>
                        <wps:txbx>
                          <w:txbxContent>
                            <w:p w14:paraId="09593C24" w14:textId="3183FB19" w:rsidR="006C1605" w:rsidRPr="00DD0F3E" w:rsidRDefault="006C1605" w:rsidP="006C1605">
                              <w:pPr>
                                <w:pStyle w:val="Lgende"/>
                                <w:rPr>
                                  <w:noProof/>
                                </w:rPr>
                              </w:pPr>
                              <w:r w:rsidRPr="00697BFD">
                                <w:t>Figure 7 State Machine Communication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5C497" id="Groupe 56" o:spid="_x0000_s1047" style="position:absolute;left:0;text-align:left;margin-left:402.4pt;margin-top:0;width:453.6pt;height:293.25pt;z-index:251716608;mso-position-horizontal:right;mso-position-horizontal-relative:margin" coordsize="57607,37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">
                <v:shape id="Image 54" o:spid="_x0000_s1048" type="#_x0000_t75" style="position:absolute;width:57607;height:3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">
                  <v:imagedata r:id="rId27" o:title=""/>
                </v:shape>
                <v:shape id="Zone de texte 55" o:spid="_x0000_s1049" type="#_x0000_t202" style="position:absolute;top:3457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09593C24" w14:textId="3183FB19" w:rsidR="006C1605" w:rsidRPr="00DD0F3E" w:rsidRDefault="006C1605" w:rsidP="006C1605">
                        <w:pPr>
                          <w:pStyle w:val="Lgende"/>
                          <w:rPr>
                            <w:noProof/>
                          </w:rPr>
                        </w:pPr>
                        <w:r w:rsidRPr="00697BFD">
                          <w:t>Figure 7 State Machine Communication</w:t>
                        </w:r>
                      </w:p>
                    </w:txbxContent>
                  </v:textbox>
                </v:shape>
                <w10:wrap type="topAndBottom" anchorx="margin"/>
              </v:group>
            </w:pict>
          </mc:Fallback>
        </mc:AlternateContent>
      </w:r>
    </w:p>
    <w:p w14:paraId="3AAFF649" w14:textId="2A0E5CC4" w:rsidR="006C1605" w:rsidRDefault="006C1605" w:rsidP="006C1605">
      <w:pPr>
        <w:keepNext/>
      </w:pPr>
    </w:p>
    <w:p w14:paraId="17015E82" w14:textId="54A0DFA1" w:rsidR="0022320F" w:rsidRDefault="00CC07B4" w:rsidP="009D2399">
      <w:r>
        <w:t xml:space="preserve">Des délais ont </w:t>
      </w:r>
      <w:proofErr w:type="spellStart"/>
      <w:r>
        <w:t>du</w:t>
      </w:r>
      <w:proofErr w:type="spellEnd"/>
      <w:r>
        <w:t xml:space="preserve"> être ajouté avant chaque appelle d’un méthode </w:t>
      </w:r>
      <w:proofErr w:type="spellStart"/>
      <w:r w:rsidR="00AF39BC">
        <w:t>sepos_send_</w:t>
      </w:r>
      <w:proofErr w:type="gramStart"/>
      <w:r w:rsidR="00AF39BC">
        <w:t>controlworld</w:t>
      </w:r>
      <w:proofErr w:type="spellEnd"/>
      <w:r w:rsidR="00AF39BC">
        <w:t>(</w:t>
      </w:r>
      <w:proofErr w:type="gramEnd"/>
      <w:r w:rsidR="00AF39BC">
        <w:t xml:space="preserve">) ou </w:t>
      </w:r>
      <w:proofErr w:type="spellStart"/>
      <w:r w:rsidR="00AF39BC">
        <w:t>sepos_send_modOffOp</w:t>
      </w:r>
      <w:proofErr w:type="spellEnd"/>
      <w:r w:rsidR="00AF39BC">
        <w:t xml:space="preserve">(), </w:t>
      </w:r>
      <w:r w:rsidR="00A031D7">
        <w:t xml:space="preserve">ces délais sont implémentés dans le POST du </w:t>
      </w:r>
      <w:proofErr w:type="spellStart"/>
      <w:r w:rsidR="00A031D7">
        <w:t>xf</w:t>
      </w:r>
      <w:proofErr w:type="spellEnd"/>
      <w:r w:rsidR="00A031D7">
        <w:t xml:space="preserve">. </w:t>
      </w:r>
      <w:r w:rsidR="009D2399">
        <w:t xml:space="preserve">M. </w:t>
      </w:r>
      <w:proofErr w:type="spellStart"/>
      <w:r w:rsidR="009D2399">
        <w:t>Sartoretti</w:t>
      </w:r>
      <w:proofErr w:type="spellEnd"/>
      <w:r w:rsidR="009D2399">
        <w:t xml:space="preserve"> a confirmé que le epos2 était très lent a traité ses changements de modes.</w:t>
      </w:r>
    </w:p>
    <w:p w14:paraId="48A752C1" w14:textId="25A0E094" w:rsidR="00893F54" w:rsidRDefault="002F0DB8" w:rsidP="00893F54">
      <w:r>
        <w:t xml:space="preserve">Dans chacune de ces machines d’état, nous faisons appel aux méthodes de la classe </w:t>
      </w:r>
      <w:r w:rsidR="0022320F">
        <w:t>S</w:t>
      </w:r>
      <w:r>
        <w:t>epos_</w:t>
      </w:r>
      <w:r w:rsidR="002F7049">
        <w:t>RS</w:t>
      </w:r>
      <w:r>
        <w:t>232</w:t>
      </w:r>
      <w:r w:rsidR="002F7049">
        <w:t xml:space="preserve">. Cette classe a été codée par Killian </w:t>
      </w:r>
      <w:proofErr w:type="spellStart"/>
      <w:r w:rsidR="002F7049">
        <w:t>Rossier</w:t>
      </w:r>
      <w:proofErr w:type="spellEnd"/>
      <w:r w:rsidR="00706952">
        <w:t xml:space="preserve"> et gère la communication </w:t>
      </w:r>
      <w:r w:rsidR="001D03A1">
        <w:t>en UART avec le driver du moteur d’entraînement.</w:t>
      </w:r>
      <w:r w:rsidR="00C84362">
        <w:t xml:space="preserve"> </w:t>
      </w:r>
      <w:r w:rsidR="00370F9B">
        <w:t>La construction des différentes méthode</w:t>
      </w:r>
      <w:r w:rsidR="0022320F">
        <w:t>s</w:t>
      </w:r>
      <w:r w:rsidR="00370F9B">
        <w:t xml:space="preserve"> a été faite en suivant les instructions </w:t>
      </w:r>
      <w:r w:rsidR="00B41771">
        <w:t xml:space="preserve">dans la documentation fournie par les professeurs. </w:t>
      </w:r>
      <w:r w:rsidR="00C84362">
        <w:t xml:space="preserve">Le reste a été codé par </w:t>
      </w:r>
      <w:r w:rsidR="0022320F">
        <w:t>Maxime Caloz selon l</w:t>
      </w:r>
      <w:r w:rsidR="00A86551">
        <w:t xml:space="preserve">a même architecture générale faite par Morgane </w:t>
      </w:r>
      <w:proofErr w:type="spellStart"/>
      <w:r w:rsidR="00A86551">
        <w:t>Porchet</w:t>
      </w:r>
      <w:proofErr w:type="spellEnd"/>
      <w:r w:rsidR="00A86551">
        <w:t xml:space="preserve"> pour le </w:t>
      </w:r>
      <w:r w:rsidR="00A86551" w:rsidRPr="001C09C6">
        <w:rPr>
          <w:i/>
          <w:iCs/>
        </w:rPr>
        <w:t>drive</w:t>
      </w:r>
      <w:r w:rsidR="001C09C6" w:rsidRPr="001C09C6">
        <w:rPr>
          <w:i/>
          <w:iCs/>
        </w:rPr>
        <w:t xml:space="preserve"> control</w:t>
      </w:r>
      <w:r w:rsidR="001C09C6">
        <w:t>.</w:t>
      </w:r>
    </w:p>
    <w:p w14:paraId="73A9C0C7" w14:textId="156DE41B" w:rsidR="00531F04" w:rsidRDefault="00531F04" w:rsidP="00893F54"/>
    <w:p w14:paraId="4E215AE1" w14:textId="77777777" w:rsidR="00C61624" w:rsidRDefault="00C61624">
      <w:pPr>
        <w:jc w:val="left"/>
      </w:pPr>
      <w:r>
        <w:br w:type="page"/>
      </w:r>
    </w:p>
    <w:p w14:paraId="5AD8A177" w14:textId="087FA10E" w:rsidR="00466DA1" w:rsidRDefault="00CC16D9" w:rsidP="00CC16D9">
      <w:pPr>
        <w:jc w:val="left"/>
        <w:rPr>
          <w:i/>
          <w:iCs/>
          <w:noProof/>
          <w:color w:val="44546A" w:themeColor="text2"/>
          <w:sz w:val="18"/>
          <w:szCs w:val="18"/>
        </w:rPr>
      </w:pPr>
      <w:r>
        <w:rPr>
          <w:i/>
          <w:iCs/>
          <w:noProof/>
          <w:color w:val="44546A" w:themeColor="text2"/>
          <w:sz w:val="18"/>
          <w:szCs w:val="18"/>
        </w:rPr>
        <w:lastRenderedPageBreak/>
        <w:drawing>
          <wp:anchor distT="0" distB="0" distL="114300" distR="114300" simplePos="0" relativeHeight="251704320" behindDoc="0" locked="0" layoutInCell="1" allowOverlap="1" wp14:anchorId="4B57CA58" wp14:editId="6AD13C2C">
            <wp:simplePos x="0" y="0"/>
            <wp:positionH relativeFrom="margin">
              <wp:align>center</wp:align>
            </wp:positionH>
            <wp:positionV relativeFrom="paragraph">
              <wp:posOffset>4916805</wp:posOffset>
            </wp:positionV>
            <wp:extent cx="2711450" cy="2035175"/>
            <wp:effectExtent l="0" t="0" r="0" b="317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1450" cy="2035175"/>
                    </a:xfrm>
                    <a:prstGeom prst="rect">
                      <a:avLst/>
                    </a:prstGeom>
                    <a:noFill/>
                    <a:ln>
                      <a:noFill/>
                    </a:ln>
                  </pic:spPr>
                </pic:pic>
              </a:graphicData>
            </a:graphic>
          </wp:anchor>
        </w:drawing>
      </w:r>
      <w:r>
        <w:rPr>
          <w:i/>
          <w:iCs/>
          <w:noProof/>
          <w:color w:val="44546A" w:themeColor="text2"/>
          <w:sz w:val="18"/>
          <w:szCs w:val="18"/>
        </w:rPr>
        <w:drawing>
          <wp:anchor distT="0" distB="0" distL="114300" distR="114300" simplePos="0" relativeHeight="251703296" behindDoc="0" locked="0" layoutInCell="1" allowOverlap="1" wp14:anchorId="35D05945" wp14:editId="513B4BA1">
            <wp:simplePos x="0" y="0"/>
            <wp:positionH relativeFrom="margin">
              <wp:align>center</wp:align>
            </wp:positionH>
            <wp:positionV relativeFrom="paragraph">
              <wp:posOffset>217805</wp:posOffset>
            </wp:positionV>
            <wp:extent cx="5359400" cy="4142105"/>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4142105"/>
                    </a:xfrm>
                    <a:prstGeom prst="rect">
                      <a:avLst/>
                    </a:prstGeom>
                    <a:noFill/>
                    <a:ln>
                      <a:noFill/>
                    </a:ln>
                  </pic:spPr>
                </pic:pic>
              </a:graphicData>
            </a:graphic>
          </wp:anchor>
        </w:drawing>
      </w:r>
      <w:r w:rsidR="0063195D">
        <w:rPr>
          <w:i/>
          <w:iCs/>
          <w:noProof/>
          <w:color w:val="44546A" w:themeColor="text2"/>
          <w:sz w:val="18"/>
          <w:szCs w:val="18"/>
        </w:rPr>
        <mc:AlternateContent>
          <mc:Choice Requires="wps">
            <w:drawing>
              <wp:anchor distT="0" distB="0" distL="114300" distR="114300" simplePos="0" relativeHeight="251677696" behindDoc="0" locked="0" layoutInCell="1" allowOverlap="1" wp14:anchorId="3F245545" wp14:editId="1088397A">
                <wp:simplePos x="0" y="0"/>
                <wp:positionH relativeFrom="margin">
                  <wp:align>right</wp:align>
                </wp:positionH>
                <wp:positionV relativeFrom="paragraph">
                  <wp:posOffset>4438015</wp:posOffset>
                </wp:positionV>
                <wp:extent cx="5758180" cy="266700"/>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58180" cy="266700"/>
                        </a:xfrm>
                        <a:prstGeom prst="rect">
                          <a:avLst/>
                        </a:prstGeom>
                        <a:solidFill>
                          <a:prstClr val="white"/>
                        </a:solidFill>
                        <a:ln>
                          <a:noFill/>
                        </a:ln>
                      </wps:spPr>
                      <wps:txbx>
                        <w:txbxContent>
                          <w:p w14:paraId="73215039" w14:textId="038120E5" w:rsidR="006074D4" w:rsidRPr="00BF5ED7" w:rsidRDefault="006074D4" w:rsidP="006074D4">
                            <w:pPr>
                              <w:pStyle w:val="Lgende"/>
                              <w:rPr>
                                <w:noProof/>
                              </w:rPr>
                            </w:pPr>
                            <w:bookmarkStart w:id="20" w:name="_Ref113364465"/>
                            <w:bookmarkStart w:id="21" w:name="_Toc113538600"/>
                            <w:r>
                              <w:t xml:space="preserve">Figure </w:t>
                            </w:r>
                            <w:fldSimple w:instr=" SEQ Figure \* ARABIC ">
                              <w:r w:rsidR="006C1605">
                                <w:rPr>
                                  <w:noProof/>
                                </w:rPr>
                                <w:t>7</w:t>
                              </w:r>
                            </w:fldSimple>
                            <w:bookmarkEnd w:id="20"/>
                            <w:r>
                              <w:t>: Diagramme de séquence de l'initialisation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45545" id="Zone de texte 28" o:spid="_x0000_s1050" type="#_x0000_t202" style="position:absolute;margin-left:402.2pt;margin-top:349.45pt;width:453.4pt;height:21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" stroked="f">
                <v:textbox style="mso-fit-shape-to-text:t" inset="0,0,0,0">
                  <w:txbxContent>
                    <w:p w14:paraId="73215039" w14:textId="038120E5" w:rsidR="006074D4" w:rsidRPr="00BF5ED7" w:rsidRDefault="006074D4" w:rsidP="006074D4">
                      <w:pPr>
                        <w:pStyle w:val="Lgende"/>
                        <w:rPr>
                          <w:noProof/>
                        </w:rPr>
                      </w:pPr>
                      <w:bookmarkStart w:id="22" w:name="_Ref113364465"/>
                      <w:bookmarkStart w:id="23" w:name="_Toc113538600"/>
                      <w:r>
                        <w:t xml:space="preserve">Figure </w:t>
                      </w:r>
                      <w:fldSimple w:instr=" SEQ Figure \* ARABIC ">
                        <w:r w:rsidR="006C1605">
                          <w:rPr>
                            <w:noProof/>
                          </w:rPr>
                          <w:t>7</w:t>
                        </w:r>
                      </w:fldSimple>
                      <w:bookmarkEnd w:id="22"/>
                      <w:r>
                        <w:t>: Diagramme de séquence de l'initialisation</w:t>
                      </w:r>
                      <w:bookmarkEnd w:id="23"/>
                    </w:p>
                  </w:txbxContent>
                </v:textbox>
                <w10:wrap type="topAndBottom" anchorx="margin"/>
              </v:shape>
            </w:pict>
          </mc:Fallback>
        </mc:AlternateContent>
      </w:r>
      <w:r w:rsidR="0032721C">
        <w:t xml:space="preserve">Ci-dessous </w:t>
      </w:r>
      <w:r w:rsidR="00670A81">
        <w:t>le diagramme de séquence d</w:t>
      </w:r>
      <w:r w:rsidR="003E08C9">
        <w:t>u démarrage du code</w:t>
      </w:r>
      <w:r w:rsidR="0032721C">
        <w:t xml:space="preserve"> (</w:t>
      </w:r>
      <w:r w:rsidR="0032721C">
        <w:fldChar w:fldCharType="begin"/>
      </w:r>
      <w:r w:rsidR="0032721C">
        <w:instrText xml:space="preserve"> REF _Ref113364465 \h </w:instrText>
      </w:r>
      <w:r>
        <w:instrText xml:space="preserve"> \* MERGEFORMAT </w:instrText>
      </w:r>
      <w:r w:rsidR="0032721C">
        <w:fldChar w:fldCharType="separate"/>
      </w:r>
      <w:r w:rsidR="0032721C">
        <w:t xml:space="preserve">Figure </w:t>
      </w:r>
      <w:r w:rsidR="0032721C">
        <w:rPr>
          <w:noProof/>
        </w:rPr>
        <w:t>8</w:t>
      </w:r>
      <w:r w:rsidR="0032721C">
        <w:fldChar w:fldCharType="end"/>
      </w:r>
      <w:r w:rsidR="0032721C">
        <w:t>)</w:t>
      </w:r>
      <w:r w:rsidR="00416713">
        <w:t>.</w:t>
      </w:r>
      <w:r w:rsidRPr="00CC16D9">
        <w:rPr>
          <w:i/>
          <w:iCs/>
          <w:noProof/>
          <w:color w:val="44546A" w:themeColor="text2"/>
          <w:sz w:val="18"/>
          <w:szCs w:val="18"/>
        </w:rPr>
        <w:t xml:space="preserve"> </w:t>
      </w:r>
    </w:p>
    <w:p w14:paraId="6AD2654A" w14:textId="0221842F" w:rsidR="00416713" w:rsidRDefault="00CC16D9" w:rsidP="00CC16D9">
      <w:pPr>
        <w:jc w:val="left"/>
      </w:pPr>
      <w:r>
        <w:rPr>
          <w:noProof/>
        </w:rPr>
        <mc:AlternateContent>
          <mc:Choice Requires="wps">
            <w:drawing>
              <wp:anchor distT="0" distB="0" distL="114300" distR="114300" simplePos="0" relativeHeight="251685888" behindDoc="0" locked="0" layoutInCell="1" allowOverlap="1" wp14:anchorId="3B6EA20F" wp14:editId="5511BB5C">
                <wp:simplePos x="0" y="0"/>
                <wp:positionH relativeFrom="margin">
                  <wp:align>right</wp:align>
                </wp:positionH>
                <wp:positionV relativeFrom="paragraph">
                  <wp:posOffset>2244725</wp:posOffset>
                </wp:positionV>
                <wp:extent cx="5661025" cy="266700"/>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5661025" cy="266700"/>
                        </a:xfrm>
                        <a:prstGeom prst="rect">
                          <a:avLst/>
                        </a:prstGeom>
                        <a:solidFill>
                          <a:prstClr val="white"/>
                        </a:solidFill>
                        <a:ln>
                          <a:noFill/>
                        </a:ln>
                      </wps:spPr>
                      <wps:txbx>
                        <w:txbxContent>
                          <w:p w14:paraId="7FC03BA7" w14:textId="629CFC73" w:rsidR="00AA499B" w:rsidRPr="00C96F58" w:rsidRDefault="00AA499B" w:rsidP="00AA499B">
                            <w:pPr>
                              <w:pStyle w:val="Lgende"/>
                              <w:rPr>
                                <w:noProof/>
                              </w:rPr>
                            </w:pPr>
                            <w:bookmarkStart w:id="24" w:name="_Ref113523235"/>
                            <w:bookmarkStart w:id="25" w:name="_Toc113538601"/>
                            <w:r>
                              <w:t xml:space="preserve">Figure </w:t>
                            </w:r>
                            <w:fldSimple w:instr=" SEQ Figure \* ARABIC ">
                              <w:r w:rsidR="006C1605">
                                <w:rPr>
                                  <w:noProof/>
                                </w:rPr>
                                <w:t>8</w:t>
                              </w:r>
                            </w:fldSimple>
                            <w:bookmarkEnd w:id="24"/>
                            <w:r>
                              <w:t>: Diagramme de séquence de l'envoi de la trame alive.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EA20F" id="Zone de texte 31" o:spid="_x0000_s1051" type="#_x0000_t202" style="position:absolute;margin-left:394.55pt;margin-top:176.75pt;width:445.75pt;height:21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" stroked="f">
                <v:textbox style="mso-fit-shape-to-text:t" inset="0,0,0,0">
                  <w:txbxContent>
                    <w:p w14:paraId="7FC03BA7" w14:textId="629CFC73" w:rsidR="00AA499B" w:rsidRPr="00C96F58" w:rsidRDefault="00AA499B" w:rsidP="00AA499B">
                      <w:pPr>
                        <w:pStyle w:val="Lgende"/>
                        <w:rPr>
                          <w:noProof/>
                        </w:rPr>
                      </w:pPr>
                      <w:bookmarkStart w:id="26" w:name="_Ref113523235"/>
                      <w:bookmarkStart w:id="27" w:name="_Toc113538601"/>
                      <w:r>
                        <w:t xml:space="preserve">Figure </w:t>
                      </w:r>
                      <w:fldSimple w:instr=" SEQ Figure \* ARABIC ">
                        <w:r w:rsidR="006C1605">
                          <w:rPr>
                            <w:noProof/>
                          </w:rPr>
                          <w:t>8</w:t>
                        </w:r>
                      </w:fldSimple>
                      <w:bookmarkEnd w:id="26"/>
                      <w:r>
                        <w:t>: Diagramme de séquence de l'envoi de la trame alive.</w:t>
                      </w:r>
                      <w:bookmarkEnd w:id="27"/>
                    </w:p>
                  </w:txbxContent>
                </v:textbox>
                <w10:wrap type="topAndBottom" anchorx="margin"/>
              </v:shape>
            </w:pict>
          </mc:Fallback>
        </mc:AlternateContent>
      </w:r>
      <w:r w:rsidR="00742A87">
        <w:t>L’envoi</w:t>
      </w:r>
      <w:r w:rsidR="008D66F3">
        <w:t xml:space="preserve"> de la trame alive ce fait comme présenté dans le diagramme suivant</w:t>
      </w:r>
      <w:r w:rsidR="00D4118F">
        <w:t xml:space="preserve"> (</w:t>
      </w:r>
      <w:r w:rsidR="00AA499B">
        <w:fldChar w:fldCharType="begin"/>
      </w:r>
      <w:r w:rsidR="00AA499B">
        <w:instrText xml:space="preserve"> REF _Ref113523235 \h </w:instrText>
      </w:r>
      <w:r>
        <w:instrText xml:space="preserve"> \* MERGEFORMAT </w:instrText>
      </w:r>
      <w:r w:rsidR="00AA499B">
        <w:fldChar w:fldCharType="separate"/>
      </w:r>
      <w:r w:rsidR="00AA499B">
        <w:t xml:space="preserve">Figure </w:t>
      </w:r>
      <w:r w:rsidR="00AA499B">
        <w:rPr>
          <w:noProof/>
        </w:rPr>
        <w:t>9</w:t>
      </w:r>
      <w:r w:rsidR="00AA499B">
        <w:fldChar w:fldCharType="end"/>
      </w:r>
      <w:r w:rsidR="00D4118F">
        <w:t>).</w:t>
      </w:r>
      <w:r w:rsidRPr="00CC16D9">
        <w:rPr>
          <w:i/>
          <w:iCs/>
          <w:noProof/>
          <w:color w:val="44546A" w:themeColor="text2"/>
          <w:sz w:val="18"/>
          <w:szCs w:val="18"/>
        </w:rPr>
        <w:t xml:space="preserve"> </w:t>
      </w:r>
    </w:p>
    <w:p w14:paraId="1F1BB9FC" w14:textId="180E1947" w:rsidR="00893F54" w:rsidRDefault="00E11FAC" w:rsidP="00CC16D9">
      <w:pPr>
        <w:jc w:val="left"/>
      </w:pPr>
      <w:r>
        <w:br w:type="page"/>
      </w:r>
    </w:p>
    <w:p w14:paraId="197EBE55" w14:textId="421E4A78" w:rsidR="002B72F0" w:rsidRDefault="002B72F0" w:rsidP="00893F54">
      <w:pPr>
        <w:pStyle w:val="Titre1"/>
      </w:pPr>
      <w:bookmarkStart w:id="28" w:name="_Toc113527148"/>
      <w:r>
        <w:lastRenderedPageBreak/>
        <w:t>Phase de tests</w:t>
      </w:r>
      <w:bookmarkEnd w:id="28"/>
    </w:p>
    <w:p w14:paraId="2E58893D" w14:textId="77777777" w:rsidR="002B72F0" w:rsidRDefault="002B72F0" w:rsidP="002B72F0">
      <w:r>
        <w:t>Après avoir programmé le PIC, nous avons procédés à des tests afin de valider le bon fonctionnement de notre code. Cette période de tests s’est faite en plusieurs phases.</w:t>
      </w:r>
    </w:p>
    <w:p w14:paraId="1595B225" w14:textId="77777777" w:rsidR="002B72F0" w:rsidRDefault="002B72F0" w:rsidP="002B72F0">
      <w:r>
        <w:t xml:space="preserve">Dans un premier temps, nous avons fait clignoter une LED toutes les secondes. De cette manière, nous pouvons nous assurer que le PIC fonctionne bien que ce soit en phase de </w:t>
      </w:r>
      <w:proofErr w:type="spellStart"/>
      <w:r>
        <w:t>debug</w:t>
      </w:r>
      <w:proofErr w:type="spellEnd"/>
      <w:r>
        <w:t xml:space="preserve"> ou non.</w:t>
      </w:r>
    </w:p>
    <w:p w14:paraId="25730FC6" w14:textId="46D79479" w:rsidR="00D91A82" w:rsidRDefault="002B72F0" w:rsidP="00D91A82">
      <w:r>
        <w:t xml:space="preserve">Ensuite, nous avons contrôlé que la communication CAN fonctionnait. Pour ce faire, nous avons utilisé le programme </w:t>
      </w:r>
      <w:proofErr w:type="spellStart"/>
      <w:r w:rsidRPr="008049FD">
        <w:rPr>
          <w:i/>
          <w:iCs/>
        </w:rPr>
        <w:t>Busmaster</w:t>
      </w:r>
      <w:proofErr w:type="spellEnd"/>
      <w:r>
        <w:t xml:space="preserve"> et la base de données fournie par les professeurs (</w:t>
      </w:r>
      <w:r>
        <w:fldChar w:fldCharType="begin"/>
      </w:r>
      <w:r>
        <w:instrText xml:space="preserve"> REF _Ref113281349 \h </w:instrText>
      </w:r>
      <w:r>
        <w:fldChar w:fldCharType="separate"/>
      </w:r>
      <w:r w:rsidR="00CB05D1">
        <w:t xml:space="preserve">Figure </w:t>
      </w:r>
      <w:r w:rsidR="00CB05D1">
        <w:rPr>
          <w:noProof/>
        </w:rPr>
        <w:t>8</w:t>
      </w:r>
      <w:r>
        <w:fldChar w:fldCharType="end"/>
      </w:r>
      <w:r>
        <w:t xml:space="preserve">). Ces tests nous ont permis de valider le bon fonctionnement de nos trois machines d’état (alive SM, speed SM et </w:t>
      </w:r>
      <w:proofErr w:type="spellStart"/>
      <w:r>
        <w:t>commControl</w:t>
      </w:r>
      <w:proofErr w:type="spellEnd"/>
      <w:r>
        <w:t xml:space="preserve"> SM) présentées dans le chapitre suivant.</w:t>
      </w:r>
    </w:p>
    <w:p w14:paraId="6A7E9679" w14:textId="5C8159A2" w:rsidR="002B72F0" w:rsidRDefault="002B72F0" w:rsidP="002B72F0">
      <w:r>
        <w:t xml:space="preserve">Puis, nous avons connecté le driver EPOS4 et le moteur afin d’analyser les messages UART à l’aide du programme </w:t>
      </w:r>
      <w:proofErr w:type="spellStart"/>
      <w:r w:rsidRPr="008049FD">
        <w:rPr>
          <w:i/>
          <w:iCs/>
        </w:rPr>
        <w:t>WaveForms</w:t>
      </w:r>
      <w:proofErr w:type="spellEnd"/>
      <w:r>
        <w:t xml:space="preserve"> et </w:t>
      </w:r>
      <w:r w:rsidRPr="00ED4500">
        <w:rPr>
          <w:i/>
          <w:iCs/>
        </w:rPr>
        <w:t>EPOS Studio</w:t>
      </w:r>
      <w:r>
        <w:t>.</w:t>
      </w:r>
    </w:p>
    <w:p w14:paraId="155F8CFB" w14:textId="61C6F308" w:rsidR="002B72F0" w:rsidRDefault="00E11FAC" w:rsidP="002B72F0">
      <w:r>
        <w:t>N</w:t>
      </w:r>
      <w:r w:rsidR="002B72F0">
        <w:t>ous avons</w:t>
      </w:r>
      <w:r>
        <w:t>, ensuite,</w:t>
      </w:r>
      <w:r w:rsidR="002B72F0">
        <w:t xml:space="preserve"> connecté notre carte CAN avec celle du Control Module, dans un premier temps. Puis, avec les autres différentes cartes de notre architecture.</w:t>
      </w:r>
    </w:p>
    <w:p w14:paraId="5758EF3B" w14:textId="4BB4FCC4" w:rsidR="000F0589" w:rsidRDefault="00E11FAC" w:rsidP="002B72F0">
      <w:r>
        <w:t xml:space="preserve">Finalement, nous avons </w:t>
      </w:r>
      <w:r w:rsidR="00490371">
        <w:t>fixé et câblé les cartes</w:t>
      </w:r>
      <w:r w:rsidR="00976F92">
        <w:t xml:space="preserve"> sur le kart. Dans un premier te</w:t>
      </w:r>
      <w:r w:rsidR="000B4AD3">
        <w:t xml:space="preserve">mps nous avons </w:t>
      </w:r>
      <w:proofErr w:type="spellStart"/>
      <w:r w:rsidR="000B4AD3">
        <w:t>fais</w:t>
      </w:r>
      <w:proofErr w:type="spellEnd"/>
      <w:r w:rsidR="000B4AD3">
        <w:t xml:space="preserve"> les tests sans charge et ensuite nous avons posé le kart parterre</w:t>
      </w:r>
      <w:r w:rsidR="0021627E">
        <w:t xml:space="preserve"> pour ajustement finaux.</w:t>
      </w:r>
    </w:p>
    <w:p w14:paraId="4967CD68" w14:textId="097A0833" w:rsidR="00893F54" w:rsidRDefault="00893F54" w:rsidP="002B72F0">
      <w:r>
        <w:t xml:space="preserve">La phase de test </w:t>
      </w:r>
      <w:proofErr w:type="spellStart"/>
      <w:r>
        <w:t>à</w:t>
      </w:r>
      <w:proofErr w:type="spellEnd"/>
      <w:r>
        <w:t xml:space="preserve"> été faite </w:t>
      </w:r>
      <w:r w:rsidR="00375158">
        <w:t xml:space="preserve">avec </w:t>
      </w:r>
      <w:r w:rsidR="00102513">
        <w:t xml:space="preserve">Adrien </w:t>
      </w:r>
      <w:proofErr w:type="spellStart"/>
      <w:r w:rsidR="00102513">
        <w:t>Azzalini</w:t>
      </w:r>
      <w:proofErr w:type="spellEnd"/>
      <w:r w:rsidR="00E13FC7">
        <w:t>,</w:t>
      </w:r>
      <w:r w:rsidR="00102513">
        <w:t xml:space="preserve"> Adrien Rey</w:t>
      </w:r>
      <w:r w:rsidR="00E13FC7">
        <w:t>,</w:t>
      </w:r>
      <w:r w:rsidR="00102513">
        <w:t xml:space="preserve"> Aurélien Rithner</w:t>
      </w:r>
      <w:r w:rsidR="00E13FC7">
        <w:t>,</w:t>
      </w:r>
      <w:r w:rsidR="00102513">
        <w:t xml:space="preserve"> </w:t>
      </w:r>
      <w:r w:rsidR="00375158">
        <w:t xml:space="preserve">Killian </w:t>
      </w:r>
      <w:proofErr w:type="spellStart"/>
      <w:r w:rsidR="00375158">
        <w:t>Rossier</w:t>
      </w:r>
      <w:proofErr w:type="spellEnd"/>
      <w:r w:rsidR="00E13FC7">
        <w:t>,</w:t>
      </w:r>
      <w:r w:rsidR="00E13FC7" w:rsidRPr="00E13FC7">
        <w:t xml:space="preserve"> </w:t>
      </w:r>
      <w:r w:rsidR="00E13FC7">
        <w:t>Maxime Caloz</w:t>
      </w:r>
      <w:r w:rsidR="00375158">
        <w:t xml:space="preserve">, Morgane </w:t>
      </w:r>
      <w:proofErr w:type="spellStart"/>
      <w:r w:rsidR="00375158">
        <w:t>Porchet</w:t>
      </w:r>
      <w:proofErr w:type="spellEnd"/>
      <w:r w:rsidR="00375158">
        <w:t>,</w:t>
      </w:r>
      <w:r w:rsidR="00BC66F7">
        <w:t xml:space="preserve"> Sylvestre</w:t>
      </w:r>
      <w:r w:rsidR="00CB5257">
        <w:t xml:space="preserve"> Van Kappel</w:t>
      </w:r>
      <w:r w:rsidR="005F45BB">
        <w:t>.</w:t>
      </w:r>
    </w:p>
    <w:p w14:paraId="7972820C" w14:textId="38F409DC" w:rsidR="00D91A82" w:rsidRDefault="00D91A82">
      <w:pPr>
        <w:jc w:val="left"/>
      </w:pPr>
      <w:r>
        <w:br w:type="page"/>
      </w:r>
    </w:p>
    <w:p w14:paraId="0DB037AD" w14:textId="245ACEA5" w:rsidR="002B72F0" w:rsidRPr="00A40D98" w:rsidRDefault="00D91A82" w:rsidP="00D91A82">
      <w:r>
        <w:rPr>
          <w:noProof/>
        </w:rPr>
        <w:lastRenderedPageBreak/>
        <mc:AlternateContent>
          <mc:Choice Requires="wpg">
            <w:drawing>
              <wp:anchor distT="0" distB="0" distL="114300" distR="114300" simplePos="0" relativeHeight="251658240" behindDoc="0" locked="0" layoutInCell="1" allowOverlap="1" wp14:anchorId="577B9D98" wp14:editId="5AF8A96A">
                <wp:simplePos x="0" y="0"/>
                <wp:positionH relativeFrom="margin">
                  <wp:align>center</wp:align>
                </wp:positionH>
                <wp:positionV relativeFrom="paragraph">
                  <wp:posOffset>227</wp:posOffset>
                </wp:positionV>
                <wp:extent cx="4579864" cy="8836660"/>
                <wp:effectExtent l="0" t="0" r="0" b="2540"/>
                <wp:wrapTopAndBottom/>
                <wp:docPr id="18" name="Groupe 18"/>
                <wp:cNvGraphicFramePr/>
                <a:graphic xmlns:a="http://schemas.openxmlformats.org/drawingml/2006/main">
                  <a:graphicData uri="http://schemas.microsoft.com/office/word/2010/wordprocessingGroup">
                    <wpg:wgp>
                      <wpg:cNvGrpSpPr/>
                      <wpg:grpSpPr>
                        <a:xfrm>
                          <a:off x="0" y="0"/>
                          <a:ext cx="4579864" cy="8836660"/>
                          <a:chOff x="0" y="0"/>
                          <a:chExt cx="4579864" cy="8836660"/>
                        </a:xfrm>
                      </wpg:grpSpPr>
                      <pic:pic xmlns:pic="http://schemas.openxmlformats.org/drawingml/2006/picture">
                        <pic:nvPicPr>
                          <pic:cNvPr id="6" name="Image 6"/>
                          <pic:cNvPicPr>
                            <a:picLocks noChangeAspect="1"/>
                          </pic:cNvPicPr>
                        </pic:nvPicPr>
                        <pic:blipFill>
                          <a:blip r:embed="rId30"/>
                          <a:stretch>
                            <a:fillRect/>
                          </a:stretch>
                        </pic:blipFill>
                        <pic:spPr>
                          <a:xfrm rot="16200000">
                            <a:off x="-1968891" y="1969135"/>
                            <a:ext cx="8517890" cy="4579620"/>
                          </a:xfrm>
                          <a:prstGeom prst="rect">
                            <a:avLst/>
                          </a:prstGeom>
                        </pic:spPr>
                      </pic:pic>
                      <wps:wsp>
                        <wps:cNvPr id="17" name="Zone de texte 17"/>
                        <wps:cNvSpPr txBox="1"/>
                        <wps:spPr>
                          <a:xfrm>
                            <a:off x="0" y="8569960"/>
                            <a:ext cx="4579620" cy="266700"/>
                          </a:xfrm>
                          <a:prstGeom prst="rect">
                            <a:avLst/>
                          </a:prstGeom>
                          <a:solidFill>
                            <a:prstClr val="white"/>
                          </a:solidFill>
                          <a:ln>
                            <a:noFill/>
                          </a:ln>
                        </wps:spPr>
                        <wps:txbx>
                          <w:txbxContent>
                            <w:p w14:paraId="507B89F1" w14:textId="54D66330" w:rsidR="00D169F3" w:rsidRPr="007F3C67" w:rsidRDefault="00D169F3" w:rsidP="00D169F3">
                              <w:pPr>
                                <w:pStyle w:val="Lgende"/>
                                <w:rPr>
                                  <w:noProof/>
                                </w:rPr>
                              </w:pPr>
                              <w:bookmarkStart w:id="29" w:name="_Ref113281349"/>
                              <w:bookmarkStart w:id="30" w:name="_Toc113538602"/>
                              <w:r>
                                <w:t xml:space="preserve">Figure </w:t>
                              </w:r>
                              <w:fldSimple w:instr=" SEQ Figure \* ARABIC ">
                                <w:r w:rsidR="006C1605">
                                  <w:rPr>
                                    <w:noProof/>
                                  </w:rPr>
                                  <w:t>9</w:t>
                                </w:r>
                              </w:fldSimple>
                              <w:bookmarkEnd w:id="29"/>
                              <w:r>
                                <w:t xml:space="preserve">: Programme </w:t>
                              </w:r>
                              <w:proofErr w:type="spellStart"/>
                              <w:r>
                                <w:t>Busmaster</w:t>
                              </w:r>
                              <w:proofErr w:type="spellEnd"/>
                              <w:r>
                                <w:t xml:space="preserve"> durant la phase de test des messages CAN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7B9D98" id="Groupe 18" o:spid="_x0000_s1052" style="position:absolute;left:0;text-align:left;margin-left:0;margin-top:0;width:360.6pt;height:695.8pt;z-index:251658240;mso-position-horizontal:center;mso-position-horizontal-relative:margin" coordsize="45798,8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">
                <v:shape id="Image 6" o:spid="_x0000_s1053" type="#_x0000_t75" style="position:absolute;left:-19689;top:19691;width:85178;height:457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">
                  <v:imagedata r:id="rId31" o:title=""/>
                </v:shape>
                <v:shape id="Zone de texte 17" o:spid="_x0000_s1054" type="#_x0000_t202" style="position:absolute;top:85699;width:457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07B89F1" w14:textId="54D66330" w:rsidR="00D169F3" w:rsidRPr="007F3C67" w:rsidRDefault="00D169F3" w:rsidP="00D169F3">
                        <w:pPr>
                          <w:pStyle w:val="Lgende"/>
                          <w:rPr>
                            <w:noProof/>
                          </w:rPr>
                        </w:pPr>
                        <w:bookmarkStart w:id="31" w:name="_Ref113281349"/>
                        <w:bookmarkStart w:id="32" w:name="_Toc113538602"/>
                        <w:r>
                          <w:t xml:space="preserve">Figure </w:t>
                        </w:r>
                        <w:fldSimple w:instr=" SEQ Figure \* ARABIC ">
                          <w:r w:rsidR="006C1605">
                            <w:rPr>
                              <w:noProof/>
                            </w:rPr>
                            <w:t>9</w:t>
                          </w:r>
                        </w:fldSimple>
                        <w:bookmarkEnd w:id="31"/>
                        <w:r>
                          <w:t xml:space="preserve">: Programme </w:t>
                        </w:r>
                        <w:proofErr w:type="spellStart"/>
                        <w:r>
                          <w:t>Busmaster</w:t>
                        </w:r>
                        <w:proofErr w:type="spellEnd"/>
                        <w:r>
                          <w:t xml:space="preserve"> durant la phase de test des messages CAN</w:t>
                        </w:r>
                        <w:bookmarkEnd w:id="32"/>
                      </w:p>
                    </w:txbxContent>
                  </v:textbox>
                </v:shape>
                <w10:wrap type="topAndBottom" anchorx="margin"/>
              </v:group>
            </w:pict>
          </mc:Fallback>
        </mc:AlternateContent>
      </w:r>
      <w:r w:rsidR="002B72F0">
        <w:br w:type="page"/>
      </w:r>
    </w:p>
    <w:p w14:paraId="64C1D92E" w14:textId="55F9B8F1" w:rsidR="00FE72D8" w:rsidRDefault="008A2E08" w:rsidP="00D27805">
      <w:pPr>
        <w:pStyle w:val="Titre1"/>
      </w:pPr>
      <w:bookmarkStart w:id="33" w:name="_Toc113527149"/>
      <w:r>
        <w:lastRenderedPageBreak/>
        <w:t>Améliorations et conclusion</w:t>
      </w:r>
      <w:bookmarkEnd w:id="33"/>
    </w:p>
    <w:p w14:paraId="38929FE7" w14:textId="7141335F" w:rsidR="003237D6" w:rsidRDefault="00BB2D3D" w:rsidP="00D27805">
      <w:r>
        <w:t xml:space="preserve">Dans la partie communication EPOS, nous avons utilisé des </w:t>
      </w:r>
      <w:proofErr w:type="spellStart"/>
      <w:r>
        <w:t>delays</w:t>
      </w:r>
      <w:proofErr w:type="spellEnd"/>
      <w:r>
        <w:t xml:space="preserve">. </w:t>
      </w:r>
      <w:r w:rsidR="00F162DF">
        <w:t>Le code est fonctionnel car ils sont très courts</w:t>
      </w:r>
      <w:r w:rsidR="001C6E06">
        <w:t>. Cependant, nous pourrions améliorer ce code en utilisant une machine d’état</w:t>
      </w:r>
      <w:r w:rsidR="003237D6">
        <w:t xml:space="preserve"> et donc supprimer tous les </w:t>
      </w:r>
      <w:proofErr w:type="spellStart"/>
      <w:r w:rsidR="003237D6">
        <w:t>delays</w:t>
      </w:r>
      <w:proofErr w:type="spellEnd"/>
      <w:r w:rsidR="003237D6">
        <w:t xml:space="preserve">. Nous sommes arrivés à cette réflexion </w:t>
      </w:r>
      <w:r w:rsidR="002C120F">
        <w:t>à la suite de</w:t>
      </w:r>
      <w:r w:rsidR="003237D6">
        <w:t xml:space="preserve"> problèmes de communication </w:t>
      </w:r>
      <w:r w:rsidR="00903BFA">
        <w:t xml:space="preserve">EPOS dans le module </w:t>
      </w:r>
      <w:proofErr w:type="spellStart"/>
      <w:r w:rsidR="00903BFA">
        <w:t>steering</w:t>
      </w:r>
      <w:proofErr w:type="spellEnd"/>
      <w:r w:rsidR="00903BFA">
        <w:t>.</w:t>
      </w:r>
      <w:r w:rsidR="002C120F">
        <w:t xml:space="preserve"> Par manque de temps, nous n’avons pas pu implément</w:t>
      </w:r>
      <w:r w:rsidR="003D0029">
        <w:t>er cette modification.</w:t>
      </w:r>
    </w:p>
    <w:p w14:paraId="6D5CC9AB" w14:textId="0F08E670" w:rsidR="0063322F" w:rsidRDefault="00761C02" w:rsidP="00D27805">
      <w:r>
        <w:t xml:space="preserve">Une autre amélioration serait de stocker </w:t>
      </w:r>
      <w:proofErr w:type="gramStart"/>
      <w:r>
        <w:t>les messages reçu</w:t>
      </w:r>
      <w:proofErr w:type="gramEnd"/>
      <w:r>
        <w:t xml:space="preserve"> sur le CAN d</w:t>
      </w:r>
      <w:r w:rsidR="00B335EE">
        <w:t xml:space="preserve">ans un </w:t>
      </w:r>
      <w:proofErr w:type="spellStart"/>
      <w:r w:rsidR="00B335EE">
        <w:t>buffer</w:t>
      </w:r>
      <w:proofErr w:type="spellEnd"/>
      <w:r w:rsidR="00B335EE">
        <w:t xml:space="preserve"> et les traiter </w:t>
      </w:r>
      <w:r w:rsidR="00547EAF">
        <w:t>séparément</w:t>
      </w:r>
      <w:r w:rsidR="00B335EE">
        <w:t xml:space="preserve">. Actuellement, nous traitons directement les messages </w:t>
      </w:r>
      <w:r w:rsidR="007D44BF">
        <w:t>après réception. Le risque ici est de perdre certaines trames.</w:t>
      </w:r>
      <w:r w:rsidR="00CF2A4D">
        <w:t xml:space="preserve"> Mais étant donné que nous ne recevons que des messages du contrôleur</w:t>
      </w:r>
      <w:r w:rsidR="008F0165">
        <w:t xml:space="preserve"> et que nous lisons les messages chaque 20ms</w:t>
      </w:r>
      <w:r w:rsidR="00D2423D">
        <w:t>, nous n’avons pas trop de problèmes.</w:t>
      </w:r>
    </w:p>
    <w:p w14:paraId="1334198A" w14:textId="7F795013" w:rsidR="008E7DE1" w:rsidRPr="00D27805" w:rsidRDefault="00D6201B" w:rsidP="00D27805">
      <w:r>
        <w:t>En conclusion</w:t>
      </w:r>
      <w:r w:rsidR="008E7DE1">
        <w:t xml:space="preserve">, </w:t>
      </w:r>
      <w:r w:rsidR="00B33E2C">
        <w:t xml:space="preserve">notre architecture de base </w:t>
      </w:r>
      <w:r w:rsidR="00F64311">
        <w:t>s</w:t>
      </w:r>
      <w:r w:rsidR="00D41A97">
        <w:t>’</w:t>
      </w:r>
      <w:r w:rsidR="00AA492D">
        <w:t xml:space="preserve">est </w:t>
      </w:r>
      <w:r w:rsidR="00D41A97">
        <w:t>avéré</w:t>
      </w:r>
      <w:r w:rsidR="00EC28D2">
        <w:t>e</w:t>
      </w:r>
      <w:r w:rsidR="00AA492D">
        <w:t xml:space="preserve"> solide</w:t>
      </w:r>
      <w:r w:rsidR="00D41A97">
        <w:t>.</w:t>
      </w:r>
      <w:r w:rsidR="005466C5" w:rsidRPr="005466C5">
        <w:t xml:space="preserve"> </w:t>
      </w:r>
      <w:r w:rsidR="005466C5">
        <w:t>Nous n’avons pas été confrontés gros problèmes de conception.</w:t>
      </w:r>
      <w:r w:rsidR="00D41A97">
        <w:t xml:space="preserve"> Nos tests nous ont permis de corriger notre code </w:t>
      </w:r>
      <w:r w:rsidR="00400038">
        <w:t xml:space="preserve">jusqu’à ce que </w:t>
      </w:r>
      <w:r w:rsidR="00CA5451">
        <w:t>tout fonctionne correctement.</w:t>
      </w:r>
      <w:r w:rsidR="00AC2087">
        <w:t xml:space="preserve"> </w:t>
      </w:r>
    </w:p>
    <w:p w14:paraId="7BB5992B" w14:textId="6CAA12DF" w:rsidR="00AD5D65" w:rsidRDefault="00FE72D8" w:rsidP="00052355">
      <w:pPr>
        <w:pStyle w:val="Titre1"/>
      </w:pPr>
      <w:bookmarkStart w:id="34" w:name="_Toc113527150"/>
      <w:r>
        <w:t>Table des illustrations</w:t>
      </w:r>
      <w:bookmarkEnd w:id="34"/>
    </w:p>
    <w:p w14:paraId="70946EEC" w14:textId="3CC8A529" w:rsidR="00FD092A" w:rsidRDefault="00FE72D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2" w:anchor="_Toc113538594" w:history="1">
        <w:r w:rsidR="00FD092A" w:rsidRPr="0072063F">
          <w:rPr>
            <w:rStyle w:val="Lienhypertexte"/>
            <w:noProof/>
          </w:rPr>
          <w:t>Figure 1: Configuration du périphérique TMR0</w:t>
        </w:r>
        <w:r w:rsidR="00FD092A">
          <w:rPr>
            <w:noProof/>
            <w:webHidden/>
          </w:rPr>
          <w:tab/>
        </w:r>
        <w:r w:rsidR="00FD092A">
          <w:rPr>
            <w:noProof/>
            <w:webHidden/>
          </w:rPr>
          <w:fldChar w:fldCharType="begin"/>
        </w:r>
        <w:r w:rsidR="00FD092A">
          <w:rPr>
            <w:noProof/>
            <w:webHidden/>
          </w:rPr>
          <w:instrText xml:space="preserve"> PAGEREF _Toc113538594 \h </w:instrText>
        </w:r>
        <w:r w:rsidR="00FD092A">
          <w:rPr>
            <w:noProof/>
            <w:webHidden/>
          </w:rPr>
        </w:r>
        <w:r w:rsidR="00FD092A">
          <w:rPr>
            <w:noProof/>
            <w:webHidden/>
          </w:rPr>
          <w:fldChar w:fldCharType="separate"/>
        </w:r>
        <w:r w:rsidR="00FD092A">
          <w:rPr>
            <w:noProof/>
            <w:webHidden/>
          </w:rPr>
          <w:t>2</w:t>
        </w:r>
        <w:r w:rsidR="00FD092A">
          <w:rPr>
            <w:noProof/>
            <w:webHidden/>
          </w:rPr>
          <w:fldChar w:fldCharType="end"/>
        </w:r>
      </w:hyperlink>
    </w:p>
    <w:p w14:paraId="09705657" w14:textId="0FA82C45" w:rsidR="00FD092A" w:rsidRDefault="00FD092A">
      <w:pPr>
        <w:pStyle w:val="Tabledesillustrations"/>
        <w:tabs>
          <w:tab w:val="right" w:leader="dot" w:pos="9062"/>
        </w:tabs>
        <w:rPr>
          <w:rFonts w:eastAsiaTheme="minorEastAsia"/>
          <w:noProof/>
          <w:lang w:eastAsia="fr-CH"/>
        </w:rPr>
      </w:pPr>
      <w:hyperlink r:id="rId33" w:anchor="_Toc113538595" w:history="1">
        <w:r w:rsidRPr="0072063F">
          <w:rPr>
            <w:rStyle w:val="Lienhypertexte"/>
            <w:noProof/>
          </w:rPr>
          <w:t>Figure 2: Configuration du périphérique UART1</w:t>
        </w:r>
        <w:r>
          <w:rPr>
            <w:noProof/>
            <w:webHidden/>
          </w:rPr>
          <w:tab/>
        </w:r>
        <w:r>
          <w:rPr>
            <w:noProof/>
            <w:webHidden/>
          </w:rPr>
          <w:fldChar w:fldCharType="begin"/>
        </w:r>
        <w:r>
          <w:rPr>
            <w:noProof/>
            <w:webHidden/>
          </w:rPr>
          <w:instrText xml:space="preserve"> PAGEREF _Toc113538595 \h </w:instrText>
        </w:r>
        <w:r>
          <w:rPr>
            <w:noProof/>
            <w:webHidden/>
          </w:rPr>
        </w:r>
        <w:r>
          <w:rPr>
            <w:noProof/>
            <w:webHidden/>
          </w:rPr>
          <w:fldChar w:fldCharType="separate"/>
        </w:r>
        <w:r>
          <w:rPr>
            <w:noProof/>
            <w:webHidden/>
          </w:rPr>
          <w:t>2</w:t>
        </w:r>
        <w:r>
          <w:rPr>
            <w:noProof/>
            <w:webHidden/>
          </w:rPr>
          <w:fldChar w:fldCharType="end"/>
        </w:r>
      </w:hyperlink>
    </w:p>
    <w:p w14:paraId="35ACEBCC" w14:textId="3D8BAC59" w:rsidR="00FD092A" w:rsidRDefault="00FD092A">
      <w:pPr>
        <w:pStyle w:val="Tabledesillustrations"/>
        <w:tabs>
          <w:tab w:val="right" w:leader="dot" w:pos="9062"/>
        </w:tabs>
        <w:rPr>
          <w:rFonts w:eastAsiaTheme="minorEastAsia"/>
          <w:noProof/>
          <w:lang w:eastAsia="fr-CH"/>
        </w:rPr>
      </w:pPr>
      <w:hyperlink r:id="rId34" w:anchor="_Toc113538596" w:history="1">
        <w:r w:rsidRPr="0072063F">
          <w:rPr>
            <w:rStyle w:val="Lienhypertexte"/>
            <w:noProof/>
          </w:rPr>
          <w:t>Figure 3: Configuration du System Module</w:t>
        </w:r>
        <w:r>
          <w:rPr>
            <w:noProof/>
            <w:webHidden/>
          </w:rPr>
          <w:tab/>
        </w:r>
        <w:r>
          <w:rPr>
            <w:noProof/>
            <w:webHidden/>
          </w:rPr>
          <w:fldChar w:fldCharType="begin"/>
        </w:r>
        <w:r>
          <w:rPr>
            <w:noProof/>
            <w:webHidden/>
          </w:rPr>
          <w:instrText xml:space="preserve"> PAGEREF _Toc113538596 \h </w:instrText>
        </w:r>
        <w:r>
          <w:rPr>
            <w:noProof/>
            <w:webHidden/>
          </w:rPr>
        </w:r>
        <w:r>
          <w:rPr>
            <w:noProof/>
            <w:webHidden/>
          </w:rPr>
          <w:fldChar w:fldCharType="separate"/>
        </w:r>
        <w:r>
          <w:rPr>
            <w:noProof/>
            <w:webHidden/>
          </w:rPr>
          <w:t>3</w:t>
        </w:r>
        <w:r>
          <w:rPr>
            <w:noProof/>
            <w:webHidden/>
          </w:rPr>
          <w:fldChar w:fldCharType="end"/>
        </w:r>
      </w:hyperlink>
    </w:p>
    <w:p w14:paraId="45DEC0AF" w14:textId="3B2B9A1B" w:rsidR="00FD092A" w:rsidRDefault="00FD092A">
      <w:pPr>
        <w:pStyle w:val="Tabledesillustrations"/>
        <w:tabs>
          <w:tab w:val="right" w:leader="dot" w:pos="9062"/>
        </w:tabs>
        <w:rPr>
          <w:rFonts w:eastAsiaTheme="minorEastAsia"/>
          <w:noProof/>
          <w:lang w:eastAsia="fr-CH"/>
        </w:rPr>
      </w:pPr>
      <w:hyperlink r:id="rId35" w:anchor="_Toc113538597" w:history="1">
        <w:r w:rsidRPr="0072063F">
          <w:rPr>
            <w:rStyle w:val="Lienhypertexte"/>
            <w:noProof/>
          </w:rPr>
          <w:t>Figure 4: Configuration du System Module - WatchDog</w:t>
        </w:r>
        <w:r>
          <w:rPr>
            <w:noProof/>
            <w:webHidden/>
          </w:rPr>
          <w:tab/>
        </w:r>
        <w:r>
          <w:rPr>
            <w:noProof/>
            <w:webHidden/>
          </w:rPr>
          <w:fldChar w:fldCharType="begin"/>
        </w:r>
        <w:r>
          <w:rPr>
            <w:noProof/>
            <w:webHidden/>
          </w:rPr>
          <w:instrText xml:space="preserve"> PAGEREF _Toc113538597 \h </w:instrText>
        </w:r>
        <w:r>
          <w:rPr>
            <w:noProof/>
            <w:webHidden/>
          </w:rPr>
        </w:r>
        <w:r>
          <w:rPr>
            <w:noProof/>
            <w:webHidden/>
          </w:rPr>
          <w:fldChar w:fldCharType="separate"/>
        </w:r>
        <w:r>
          <w:rPr>
            <w:noProof/>
            <w:webHidden/>
          </w:rPr>
          <w:t>3</w:t>
        </w:r>
        <w:r>
          <w:rPr>
            <w:noProof/>
            <w:webHidden/>
          </w:rPr>
          <w:fldChar w:fldCharType="end"/>
        </w:r>
      </w:hyperlink>
    </w:p>
    <w:p w14:paraId="0D92CFAC" w14:textId="75C83F81" w:rsidR="00FD092A" w:rsidRDefault="00FD092A">
      <w:pPr>
        <w:pStyle w:val="Tabledesillustrations"/>
        <w:tabs>
          <w:tab w:val="right" w:leader="dot" w:pos="9062"/>
        </w:tabs>
        <w:rPr>
          <w:rFonts w:eastAsiaTheme="minorEastAsia"/>
          <w:noProof/>
          <w:lang w:eastAsia="fr-CH"/>
        </w:rPr>
      </w:pPr>
      <w:hyperlink r:id="rId36" w:anchor="_Toc113538598" w:history="1">
        <w:r w:rsidRPr="0072063F">
          <w:rPr>
            <w:rStyle w:val="Lienhypertexte"/>
            <w:noProof/>
          </w:rPr>
          <w:t>Figure 5 Diagramme de classe</w:t>
        </w:r>
        <w:r>
          <w:rPr>
            <w:noProof/>
            <w:webHidden/>
          </w:rPr>
          <w:tab/>
        </w:r>
        <w:r>
          <w:rPr>
            <w:noProof/>
            <w:webHidden/>
          </w:rPr>
          <w:fldChar w:fldCharType="begin"/>
        </w:r>
        <w:r>
          <w:rPr>
            <w:noProof/>
            <w:webHidden/>
          </w:rPr>
          <w:instrText xml:space="preserve"> PAGEREF _Toc113538598 \h </w:instrText>
        </w:r>
        <w:r>
          <w:rPr>
            <w:noProof/>
            <w:webHidden/>
          </w:rPr>
        </w:r>
        <w:r>
          <w:rPr>
            <w:noProof/>
            <w:webHidden/>
          </w:rPr>
          <w:fldChar w:fldCharType="separate"/>
        </w:r>
        <w:r>
          <w:rPr>
            <w:noProof/>
            <w:webHidden/>
          </w:rPr>
          <w:t>4</w:t>
        </w:r>
        <w:r>
          <w:rPr>
            <w:noProof/>
            <w:webHidden/>
          </w:rPr>
          <w:fldChar w:fldCharType="end"/>
        </w:r>
      </w:hyperlink>
    </w:p>
    <w:p w14:paraId="5435A1A5" w14:textId="479F88CE" w:rsidR="00FD092A" w:rsidRDefault="00FD092A">
      <w:pPr>
        <w:pStyle w:val="Tabledesillustrations"/>
        <w:tabs>
          <w:tab w:val="right" w:leader="dot" w:pos="9062"/>
        </w:tabs>
        <w:rPr>
          <w:rFonts w:eastAsiaTheme="minorEastAsia"/>
          <w:noProof/>
          <w:lang w:eastAsia="fr-CH"/>
        </w:rPr>
      </w:pPr>
      <w:hyperlink w:anchor="_Toc113538599" w:history="1">
        <w:r w:rsidRPr="0072063F">
          <w:rPr>
            <w:rStyle w:val="Lienhypertexte"/>
            <w:noProof/>
          </w:rPr>
          <w:t>Figure 6 State Machine Alive</w:t>
        </w:r>
        <w:r>
          <w:rPr>
            <w:noProof/>
            <w:webHidden/>
          </w:rPr>
          <w:tab/>
        </w:r>
        <w:r>
          <w:rPr>
            <w:noProof/>
            <w:webHidden/>
          </w:rPr>
          <w:fldChar w:fldCharType="begin"/>
        </w:r>
        <w:r>
          <w:rPr>
            <w:noProof/>
            <w:webHidden/>
          </w:rPr>
          <w:instrText xml:space="preserve"> PAGEREF _Toc113538599 \h </w:instrText>
        </w:r>
        <w:r>
          <w:rPr>
            <w:noProof/>
            <w:webHidden/>
          </w:rPr>
        </w:r>
        <w:r>
          <w:rPr>
            <w:noProof/>
            <w:webHidden/>
          </w:rPr>
          <w:fldChar w:fldCharType="separate"/>
        </w:r>
        <w:r>
          <w:rPr>
            <w:noProof/>
            <w:webHidden/>
          </w:rPr>
          <w:t>5</w:t>
        </w:r>
        <w:r>
          <w:rPr>
            <w:noProof/>
            <w:webHidden/>
          </w:rPr>
          <w:fldChar w:fldCharType="end"/>
        </w:r>
      </w:hyperlink>
    </w:p>
    <w:p w14:paraId="28871E92" w14:textId="5BF68383" w:rsidR="00FD092A" w:rsidRDefault="00FD092A">
      <w:pPr>
        <w:pStyle w:val="Tabledesillustrations"/>
        <w:tabs>
          <w:tab w:val="right" w:leader="dot" w:pos="9062"/>
        </w:tabs>
        <w:rPr>
          <w:rFonts w:eastAsiaTheme="minorEastAsia"/>
          <w:noProof/>
          <w:lang w:eastAsia="fr-CH"/>
        </w:rPr>
      </w:pPr>
      <w:hyperlink r:id="rId37" w:anchor="_Toc113538600" w:history="1">
        <w:r w:rsidRPr="0072063F">
          <w:rPr>
            <w:rStyle w:val="Lienhypertexte"/>
            <w:noProof/>
          </w:rPr>
          <w:t>Figure 9: Diagramme de séquence de l'initialisation</w:t>
        </w:r>
        <w:r>
          <w:rPr>
            <w:noProof/>
            <w:webHidden/>
          </w:rPr>
          <w:tab/>
        </w:r>
        <w:r>
          <w:rPr>
            <w:noProof/>
            <w:webHidden/>
          </w:rPr>
          <w:fldChar w:fldCharType="begin"/>
        </w:r>
        <w:r>
          <w:rPr>
            <w:noProof/>
            <w:webHidden/>
          </w:rPr>
          <w:instrText xml:space="preserve"> PAGEREF _Toc113538600 \h </w:instrText>
        </w:r>
        <w:r>
          <w:rPr>
            <w:noProof/>
            <w:webHidden/>
          </w:rPr>
        </w:r>
        <w:r>
          <w:rPr>
            <w:noProof/>
            <w:webHidden/>
          </w:rPr>
          <w:fldChar w:fldCharType="separate"/>
        </w:r>
        <w:r>
          <w:rPr>
            <w:noProof/>
            <w:webHidden/>
          </w:rPr>
          <w:t>7</w:t>
        </w:r>
        <w:r>
          <w:rPr>
            <w:noProof/>
            <w:webHidden/>
          </w:rPr>
          <w:fldChar w:fldCharType="end"/>
        </w:r>
      </w:hyperlink>
    </w:p>
    <w:p w14:paraId="62AC8288" w14:textId="653E300E" w:rsidR="00FD092A" w:rsidRDefault="00FD092A">
      <w:pPr>
        <w:pStyle w:val="Tabledesillustrations"/>
        <w:tabs>
          <w:tab w:val="right" w:leader="dot" w:pos="9062"/>
        </w:tabs>
        <w:rPr>
          <w:rFonts w:eastAsiaTheme="minorEastAsia"/>
          <w:noProof/>
          <w:lang w:eastAsia="fr-CH"/>
        </w:rPr>
      </w:pPr>
      <w:hyperlink r:id="rId38" w:anchor="_Toc113538601" w:history="1">
        <w:r w:rsidRPr="0072063F">
          <w:rPr>
            <w:rStyle w:val="Lienhypertexte"/>
            <w:noProof/>
          </w:rPr>
          <w:t>Figure 10: Diagramme de séquence de l'envoi de la trame alive.</w:t>
        </w:r>
        <w:r>
          <w:rPr>
            <w:noProof/>
            <w:webHidden/>
          </w:rPr>
          <w:tab/>
        </w:r>
        <w:r>
          <w:rPr>
            <w:noProof/>
            <w:webHidden/>
          </w:rPr>
          <w:fldChar w:fldCharType="begin"/>
        </w:r>
        <w:r>
          <w:rPr>
            <w:noProof/>
            <w:webHidden/>
          </w:rPr>
          <w:instrText xml:space="preserve"> PAGEREF _Toc113538601 \h </w:instrText>
        </w:r>
        <w:r>
          <w:rPr>
            <w:noProof/>
            <w:webHidden/>
          </w:rPr>
        </w:r>
        <w:r>
          <w:rPr>
            <w:noProof/>
            <w:webHidden/>
          </w:rPr>
          <w:fldChar w:fldCharType="separate"/>
        </w:r>
        <w:r>
          <w:rPr>
            <w:noProof/>
            <w:webHidden/>
          </w:rPr>
          <w:t>7</w:t>
        </w:r>
        <w:r>
          <w:rPr>
            <w:noProof/>
            <w:webHidden/>
          </w:rPr>
          <w:fldChar w:fldCharType="end"/>
        </w:r>
      </w:hyperlink>
    </w:p>
    <w:p w14:paraId="0F187DCA" w14:textId="7BC245C9" w:rsidR="00FD092A" w:rsidRDefault="00FD092A">
      <w:pPr>
        <w:pStyle w:val="Tabledesillustrations"/>
        <w:tabs>
          <w:tab w:val="right" w:leader="dot" w:pos="9062"/>
        </w:tabs>
        <w:rPr>
          <w:rFonts w:eastAsiaTheme="minorEastAsia"/>
          <w:noProof/>
          <w:lang w:eastAsia="fr-CH"/>
        </w:rPr>
      </w:pPr>
      <w:hyperlink r:id="rId39" w:anchor="_Toc113538602" w:history="1">
        <w:r w:rsidRPr="0072063F">
          <w:rPr>
            <w:rStyle w:val="Lienhypertexte"/>
            <w:noProof/>
          </w:rPr>
          <w:t>Figure 13: Programme Busmaster durant la phase de test des messages CAN</w:t>
        </w:r>
        <w:r>
          <w:rPr>
            <w:noProof/>
            <w:webHidden/>
          </w:rPr>
          <w:tab/>
        </w:r>
        <w:r>
          <w:rPr>
            <w:noProof/>
            <w:webHidden/>
          </w:rPr>
          <w:fldChar w:fldCharType="begin"/>
        </w:r>
        <w:r>
          <w:rPr>
            <w:noProof/>
            <w:webHidden/>
          </w:rPr>
          <w:instrText xml:space="preserve"> PAGEREF _Toc113538602 \h </w:instrText>
        </w:r>
        <w:r>
          <w:rPr>
            <w:noProof/>
            <w:webHidden/>
          </w:rPr>
        </w:r>
        <w:r>
          <w:rPr>
            <w:noProof/>
            <w:webHidden/>
          </w:rPr>
          <w:fldChar w:fldCharType="separate"/>
        </w:r>
        <w:r>
          <w:rPr>
            <w:noProof/>
            <w:webHidden/>
          </w:rPr>
          <w:t>9</w:t>
        </w:r>
        <w:r>
          <w:rPr>
            <w:noProof/>
            <w:webHidden/>
          </w:rPr>
          <w:fldChar w:fldCharType="end"/>
        </w:r>
      </w:hyperlink>
    </w:p>
    <w:p w14:paraId="2B288575" w14:textId="399E74D1" w:rsidR="00FE72D8" w:rsidRDefault="00FE72D8" w:rsidP="00FE72D8">
      <w:r>
        <w:fldChar w:fldCharType="end"/>
      </w:r>
    </w:p>
    <w:p w14:paraId="4C94A46F" w14:textId="77777777" w:rsidR="00E80D97" w:rsidRDefault="00E80D97" w:rsidP="00E80D97">
      <w:pPr>
        <w:pStyle w:val="Titre1"/>
      </w:pPr>
      <w:bookmarkStart w:id="35" w:name="_Toc113527151"/>
      <w:r>
        <w:t>Annexes</w:t>
      </w:r>
      <w:bookmarkEnd w:id="35"/>
    </w:p>
    <w:p w14:paraId="7D750DE0" w14:textId="02A421B1" w:rsidR="00E80D97" w:rsidRPr="00E80D97" w:rsidRDefault="002B5227" w:rsidP="00E80D97">
      <w:r>
        <w:t>Le code a été rendu dans un fichier zip</w:t>
      </w:r>
      <w:r w:rsidR="00ED3D9D">
        <w:t>.</w:t>
      </w:r>
    </w:p>
    <w:sectPr w:rsidR="00E80D97" w:rsidRPr="00E80D97" w:rsidSect="008B72DE">
      <w:headerReference w:type="even" r:id="rId40"/>
      <w:headerReference w:type="default" r:id="rId41"/>
      <w:footerReference w:type="even" r:id="rId42"/>
      <w:footerReference w:type="default" r:id="rId43"/>
      <w:headerReference w:type="first" r:id="rId44"/>
      <w:footerReference w:type="firs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84ED1" w14:textId="77777777" w:rsidR="00275423" w:rsidRDefault="00275423" w:rsidP="008B72DE">
      <w:pPr>
        <w:spacing w:after="0" w:line="240" w:lineRule="auto"/>
      </w:pPr>
      <w:r>
        <w:separator/>
      </w:r>
    </w:p>
  </w:endnote>
  <w:endnote w:type="continuationSeparator" w:id="0">
    <w:p w14:paraId="7BD7A958" w14:textId="77777777" w:rsidR="00275423" w:rsidRDefault="00275423" w:rsidP="008B7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3A14" w14:textId="77777777" w:rsidR="00262C80" w:rsidRDefault="00262C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3F013" w14:textId="399D2F22" w:rsidR="00AD5D65" w:rsidRDefault="00AD5D65">
    <w:pPr>
      <w:pStyle w:val="Pieddepage"/>
    </w:pPr>
    <w:r>
      <w:tab/>
      <w:t>V-</w:t>
    </w:r>
    <w:r>
      <w:fldChar w:fldCharType="begin"/>
    </w:r>
    <w:r>
      <w:instrText xml:space="preserve"> SAVEDATE  \@ "yyyyddMM.HHmm"  \* MERGEFORMAT </w:instrText>
    </w:r>
    <w:r>
      <w:fldChar w:fldCharType="separate"/>
    </w:r>
    <w:r w:rsidR="00B3496A">
      <w:rPr>
        <w:noProof/>
      </w:rPr>
      <w:t>20220809.1100</w:t>
    </w:r>
    <w:r>
      <w:fldChar w:fldCharType="end"/>
    </w:r>
    <w:r>
      <w:tab/>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p>
  <w:p w14:paraId="57FDB988" w14:textId="77777777" w:rsidR="00AD5D65" w:rsidRDefault="00ED3D9D">
    <w:pPr>
      <w:pStyle w:val="Pieddepage"/>
    </w:pPr>
    <w:fldSimple w:instr=" FILENAME  \* FirstCap \p  \* MERGEFORMAT ">
      <w:r w:rsidR="0090696B">
        <w:rPr>
          <w:noProof/>
        </w:rPr>
        <w:t>Document2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4A896" w14:textId="77777777" w:rsidR="00262C80" w:rsidRDefault="00262C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6F0A2" w14:textId="77777777" w:rsidR="00275423" w:rsidRDefault="00275423" w:rsidP="008B72DE">
      <w:pPr>
        <w:spacing w:after="0" w:line="240" w:lineRule="auto"/>
      </w:pPr>
      <w:r>
        <w:separator/>
      </w:r>
    </w:p>
  </w:footnote>
  <w:footnote w:type="continuationSeparator" w:id="0">
    <w:p w14:paraId="495DD4AA" w14:textId="77777777" w:rsidR="00275423" w:rsidRDefault="00275423" w:rsidP="008B7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E5B4" w14:textId="77777777" w:rsidR="00262C80" w:rsidRDefault="00262C8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5C6E1" w14:textId="3E085A97" w:rsidR="008B72DE" w:rsidRPr="00262C80" w:rsidRDefault="008B72DE">
    <w:pPr>
      <w:pStyle w:val="En-tte"/>
    </w:pPr>
    <w:r w:rsidRPr="00262C80">
      <w:t xml:space="preserve">Summer </w:t>
    </w:r>
    <w:proofErr w:type="spellStart"/>
    <w:r w:rsidRPr="00262C80">
      <w:t>School</w:t>
    </w:r>
    <w:proofErr w:type="spellEnd"/>
    <w:r w:rsidRPr="00262C80">
      <w:t xml:space="preserve"> II – </w:t>
    </w:r>
    <w:proofErr w:type="spellStart"/>
    <w:r w:rsidRPr="00262C80">
      <w:t>eKart</w:t>
    </w:r>
    <w:proofErr w:type="spellEnd"/>
    <w:r w:rsidRPr="00262C80">
      <w:tab/>
    </w:r>
    <w:r w:rsidRPr="00262C80">
      <w:tab/>
      <w:t xml:space="preserve">Sion, le </w:t>
    </w:r>
    <w:r w:rsidR="00641F8D">
      <w:t>5 septembre 2022</w:t>
    </w:r>
  </w:p>
  <w:p w14:paraId="0ACBA1AC" w14:textId="119E1DAA" w:rsidR="008B72DE" w:rsidRPr="00641F8D" w:rsidRDefault="008B72DE">
    <w:pPr>
      <w:pStyle w:val="En-tte"/>
    </w:pPr>
    <w:r>
      <w:t>Equipe verte</w:t>
    </w:r>
    <w:r>
      <w:tab/>
    </w:r>
    <w:r>
      <w:tab/>
    </w:r>
    <w:sdt>
      <w:sdtPr>
        <w:alias w:val="Titre "/>
        <w:tag w:val=""/>
        <w:id w:val="-809253813"/>
        <w:placeholder>
          <w:docPart w:val="55789B382F084EBF89153C7861E16588"/>
        </w:placeholder>
        <w:dataBinding w:prefixMappings="xmlns:ns0='http://purl.org/dc/elements/1.1/' xmlns:ns1='http://schemas.openxmlformats.org/package/2006/metadata/core-properties' " w:xpath="/ns1:coreProperties[1]/ns0:title[1]" w:storeItemID="{6C3C8BC8-F283-45AE-878A-BAB7291924A1}"/>
        <w:text/>
      </w:sdtPr>
      <w:sdtContent>
        <w:r w:rsidR="00B3496A">
          <w:t xml:space="preserve">WP2 : Programmation </w:t>
        </w:r>
        <w:proofErr w:type="spellStart"/>
        <w:r w:rsidR="00B3496A">
          <w:t>Steering</w:t>
        </w:r>
        <w:proofErr w:type="spellEnd"/>
        <w:r w:rsidR="00B3496A">
          <w:t xml:space="preserve"> Module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3B55" w14:textId="77777777" w:rsidR="00262C80" w:rsidRDefault="00262C8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2440C"/>
    <w:multiLevelType w:val="multilevel"/>
    <w:tmpl w:val="84D43D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C71414F"/>
    <w:multiLevelType w:val="hybridMultilevel"/>
    <w:tmpl w:val="74069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53511415">
    <w:abstractNumId w:val="0"/>
  </w:num>
  <w:num w:numId="2" w16cid:durableId="1974821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96B"/>
    <w:rsid w:val="00012C79"/>
    <w:rsid w:val="00025CE4"/>
    <w:rsid w:val="000352F1"/>
    <w:rsid w:val="00052355"/>
    <w:rsid w:val="00063354"/>
    <w:rsid w:val="000776BD"/>
    <w:rsid w:val="000B4AD3"/>
    <w:rsid w:val="000F0589"/>
    <w:rsid w:val="00102513"/>
    <w:rsid w:val="00115709"/>
    <w:rsid w:val="00133BA3"/>
    <w:rsid w:val="001572DC"/>
    <w:rsid w:val="0016295F"/>
    <w:rsid w:val="00167AC0"/>
    <w:rsid w:val="00181151"/>
    <w:rsid w:val="001A4FD9"/>
    <w:rsid w:val="001B5395"/>
    <w:rsid w:val="001C09C6"/>
    <w:rsid w:val="001C41EB"/>
    <w:rsid w:val="001C6E06"/>
    <w:rsid w:val="001D03A1"/>
    <w:rsid w:val="001D172E"/>
    <w:rsid w:val="001E0AFF"/>
    <w:rsid w:val="001E5685"/>
    <w:rsid w:val="002136C5"/>
    <w:rsid w:val="002144B1"/>
    <w:rsid w:val="0021627E"/>
    <w:rsid w:val="0022320F"/>
    <w:rsid w:val="00243175"/>
    <w:rsid w:val="002474A7"/>
    <w:rsid w:val="002523A0"/>
    <w:rsid w:val="0025719B"/>
    <w:rsid w:val="00262C80"/>
    <w:rsid w:val="002734DF"/>
    <w:rsid w:val="00275423"/>
    <w:rsid w:val="00282DEB"/>
    <w:rsid w:val="00285BE5"/>
    <w:rsid w:val="002B5227"/>
    <w:rsid w:val="002B72F0"/>
    <w:rsid w:val="002B7911"/>
    <w:rsid w:val="002C120F"/>
    <w:rsid w:val="002C7148"/>
    <w:rsid w:val="002C790A"/>
    <w:rsid w:val="002D53CF"/>
    <w:rsid w:val="002E0B65"/>
    <w:rsid w:val="002F0DB8"/>
    <w:rsid w:val="002F7049"/>
    <w:rsid w:val="003216FD"/>
    <w:rsid w:val="003237D6"/>
    <w:rsid w:val="003250B5"/>
    <w:rsid w:val="00326AC5"/>
    <w:rsid w:val="0032721C"/>
    <w:rsid w:val="0035482D"/>
    <w:rsid w:val="00370F9B"/>
    <w:rsid w:val="00375158"/>
    <w:rsid w:val="00377D0C"/>
    <w:rsid w:val="00382E06"/>
    <w:rsid w:val="003A3024"/>
    <w:rsid w:val="003B602B"/>
    <w:rsid w:val="003D0029"/>
    <w:rsid w:val="003D7B68"/>
    <w:rsid w:val="003E08C9"/>
    <w:rsid w:val="003F554E"/>
    <w:rsid w:val="00400038"/>
    <w:rsid w:val="00402FE0"/>
    <w:rsid w:val="00416713"/>
    <w:rsid w:val="004174BF"/>
    <w:rsid w:val="004409E5"/>
    <w:rsid w:val="0045119B"/>
    <w:rsid w:val="00466DA1"/>
    <w:rsid w:val="00473ADA"/>
    <w:rsid w:val="00473D11"/>
    <w:rsid w:val="00477C17"/>
    <w:rsid w:val="00482CDE"/>
    <w:rsid w:val="00485528"/>
    <w:rsid w:val="00490371"/>
    <w:rsid w:val="004A2C69"/>
    <w:rsid w:val="004B55C9"/>
    <w:rsid w:val="004C2B06"/>
    <w:rsid w:val="00503CD9"/>
    <w:rsid w:val="00512E75"/>
    <w:rsid w:val="00516344"/>
    <w:rsid w:val="005234C8"/>
    <w:rsid w:val="00526364"/>
    <w:rsid w:val="00531F04"/>
    <w:rsid w:val="005466C5"/>
    <w:rsid w:val="00547EAF"/>
    <w:rsid w:val="00581799"/>
    <w:rsid w:val="0058556F"/>
    <w:rsid w:val="00591A74"/>
    <w:rsid w:val="0059518D"/>
    <w:rsid w:val="005E5620"/>
    <w:rsid w:val="005E78D7"/>
    <w:rsid w:val="005F45BB"/>
    <w:rsid w:val="006074D4"/>
    <w:rsid w:val="0063195D"/>
    <w:rsid w:val="0063322F"/>
    <w:rsid w:val="00635F37"/>
    <w:rsid w:val="00641F8D"/>
    <w:rsid w:val="00670A81"/>
    <w:rsid w:val="006742AA"/>
    <w:rsid w:val="00694FE2"/>
    <w:rsid w:val="006958F2"/>
    <w:rsid w:val="006B4566"/>
    <w:rsid w:val="006C1605"/>
    <w:rsid w:val="006D580B"/>
    <w:rsid w:val="00706952"/>
    <w:rsid w:val="007360FC"/>
    <w:rsid w:val="00737F7B"/>
    <w:rsid w:val="0074117C"/>
    <w:rsid w:val="00742A87"/>
    <w:rsid w:val="007447C4"/>
    <w:rsid w:val="00761C02"/>
    <w:rsid w:val="0077724C"/>
    <w:rsid w:val="00784212"/>
    <w:rsid w:val="00792D68"/>
    <w:rsid w:val="007A181E"/>
    <w:rsid w:val="007A3A32"/>
    <w:rsid w:val="007B6593"/>
    <w:rsid w:val="007C18B3"/>
    <w:rsid w:val="007D44BF"/>
    <w:rsid w:val="007E5B40"/>
    <w:rsid w:val="007E6F28"/>
    <w:rsid w:val="007E7803"/>
    <w:rsid w:val="00803B62"/>
    <w:rsid w:val="008049FD"/>
    <w:rsid w:val="00820A56"/>
    <w:rsid w:val="00835B02"/>
    <w:rsid w:val="008423D7"/>
    <w:rsid w:val="00877A80"/>
    <w:rsid w:val="00893F54"/>
    <w:rsid w:val="008A2E08"/>
    <w:rsid w:val="008B72DE"/>
    <w:rsid w:val="008D66F3"/>
    <w:rsid w:val="008E69A6"/>
    <w:rsid w:val="008E76D3"/>
    <w:rsid w:val="008E7DE1"/>
    <w:rsid w:val="008F0165"/>
    <w:rsid w:val="008F480D"/>
    <w:rsid w:val="00903BFA"/>
    <w:rsid w:val="0090696B"/>
    <w:rsid w:val="00920F67"/>
    <w:rsid w:val="00951C00"/>
    <w:rsid w:val="0095361F"/>
    <w:rsid w:val="00957D74"/>
    <w:rsid w:val="00964868"/>
    <w:rsid w:val="00976924"/>
    <w:rsid w:val="00976F92"/>
    <w:rsid w:val="009D2399"/>
    <w:rsid w:val="009D5518"/>
    <w:rsid w:val="009D721D"/>
    <w:rsid w:val="009E3943"/>
    <w:rsid w:val="00A02CDB"/>
    <w:rsid w:val="00A031D7"/>
    <w:rsid w:val="00A03C79"/>
    <w:rsid w:val="00A20BFD"/>
    <w:rsid w:val="00A40526"/>
    <w:rsid w:val="00A40D98"/>
    <w:rsid w:val="00A55021"/>
    <w:rsid w:val="00A609EF"/>
    <w:rsid w:val="00A67A15"/>
    <w:rsid w:val="00A86551"/>
    <w:rsid w:val="00AA492D"/>
    <w:rsid w:val="00AA499B"/>
    <w:rsid w:val="00AA78DD"/>
    <w:rsid w:val="00AC2087"/>
    <w:rsid w:val="00AD4DF0"/>
    <w:rsid w:val="00AD5D65"/>
    <w:rsid w:val="00AF39BC"/>
    <w:rsid w:val="00B335EE"/>
    <w:rsid w:val="00B33E2C"/>
    <w:rsid w:val="00B3496A"/>
    <w:rsid w:val="00B41771"/>
    <w:rsid w:val="00BB2D3D"/>
    <w:rsid w:val="00BB6ACE"/>
    <w:rsid w:val="00BC30DA"/>
    <w:rsid w:val="00BC66F7"/>
    <w:rsid w:val="00C33036"/>
    <w:rsid w:val="00C61624"/>
    <w:rsid w:val="00C6507C"/>
    <w:rsid w:val="00C84362"/>
    <w:rsid w:val="00CA5451"/>
    <w:rsid w:val="00CA6680"/>
    <w:rsid w:val="00CB05D1"/>
    <w:rsid w:val="00CB5257"/>
    <w:rsid w:val="00CC07B4"/>
    <w:rsid w:val="00CC16D9"/>
    <w:rsid w:val="00CE6EF1"/>
    <w:rsid w:val="00CF2A4D"/>
    <w:rsid w:val="00D15296"/>
    <w:rsid w:val="00D169F3"/>
    <w:rsid w:val="00D2423D"/>
    <w:rsid w:val="00D27805"/>
    <w:rsid w:val="00D27DC5"/>
    <w:rsid w:val="00D379B7"/>
    <w:rsid w:val="00D4118F"/>
    <w:rsid w:val="00D41A97"/>
    <w:rsid w:val="00D41E0B"/>
    <w:rsid w:val="00D51EBF"/>
    <w:rsid w:val="00D6201B"/>
    <w:rsid w:val="00D91A82"/>
    <w:rsid w:val="00D9211E"/>
    <w:rsid w:val="00DC5AF5"/>
    <w:rsid w:val="00DD4771"/>
    <w:rsid w:val="00DD778C"/>
    <w:rsid w:val="00DE439C"/>
    <w:rsid w:val="00DE6ACE"/>
    <w:rsid w:val="00E11FAC"/>
    <w:rsid w:val="00E13FC7"/>
    <w:rsid w:val="00E229EF"/>
    <w:rsid w:val="00E80D97"/>
    <w:rsid w:val="00EB3F0C"/>
    <w:rsid w:val="00EC28D2"/>
    <w:rsid w:val="00EC744F"/>
    <w:rsid w:val="00ED3D9D"/>
    <w:rsid w:val="00ED4500"/>
    <w:rsid w:val="00EF58BA"/>
    <w:rsid w:val="00F162DF"/>
    <w:rsid w:val="00F64311"/>
    <w:rsid w:val="00F6673E"/>
    <w:rsid w:val="00FB29E5"/>
    <w:rsid w:val="00FB3677"/>
    <w:rsid w:val="00FD092A"/>
    <w:rsid w:val="00FE72D8"/>
    <w:rsid w:val="00FE7E32"/>
    <w:rsid w:val="00FF2933"/>
    <w:rsid w:val="00FF75C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628DE"/>
  <w15:chartTrackingRefBased/>
  <w15:docId w15:val="{27477C79-FCC2-4ED1-82AD-7FCD7CB47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D65"/>
    <w:pPr>
      <w:jc w:val="both"/>
    </w:pPr>
  </w:style>
  <w:style w:type="paragraph" w:styleId="Titre1">
    <w:name w:val="heading 1"/>
    <w:basedOn w:val="Normal"/>
    <w:next w:val="Normal"/>
    <w:link w:val="Titre1Car"/>
    <w:uiPriority w:val="9"/>
    <w:qFormat/>
    <w:rsid w:val="008B72DE"/>
    <w:pPr>
      <w:keepNext/>
      <w:keepLines/>
      <w:numPr>
        <w:numId w:val="1"/>
      </w:numPr>
      <w:spacing w:before="240" w:after="0"/>
      <w:outlineLvl w:val="0"/>
    </w:pPr>
    <w:rPr>
      <w:rFonts w:asciiTheme="majorHAnsi" w:eastAsiaTheme="majorEastAsia" w:hAnsiTheme="majorHAnsi" w:cstheme="majorBidi"/>
      <w:color w:val="3D6027" w:themeColor="accent1" w:themeShade="BF"/>
      <w:sz w:val="32"/>
      <w:szCs w:val="32"/>
    </w:rPr>
  </w:style>
  <w:style w:type="paragraph" w:styleId="Titre2">
    <w:name w:val="heading 2"/>
    <w:basedOn w:val="Normal"/>
    <w:next w:val="Normal"/>
    <w:link w:val="Titre2Car"/>
    <w:uiPriority w:val="9"/>
    <w:unhideWhenUsed/>
    <w:qFormat/>
    <w:rsid w:val="00FE72D8"/>
    <w:pPr>
      <w:keepNext/>
      <w:keepLines/>
      <w:numPr>
        <w:ilvl w:val="1"/>
        <w:numId w:val="1"/>
      </w:numPr>
      <w:spacing w:before="40" w:after="0"/>
      <w:ind w:left="1284"/>
      <w:outlineLvl w:val="1"/>
    </w:pPr>
    <w:rPr>
      <w:rFonts w:asciiTheme="majorHAnsi" w:eastAsiaTheme="majorEastAsia" w:hAnsiTheme="majorHAnsi" w:cstheme="majorBidi"/>
      <w:color w:val="3D6027" w:themeColor="accent1" w:themeShade="BF"/>
      <w:sz w:val="26"/>
      <w:szCs w:val="26"/>
    </w:rPr>
  </w:style>
  <w:style w:type="paragraph" w:styleId="Titre3">
    <w:name w:val="heading 3"/>
    <w:basedOn w:val="Normal"/>
    <w:next w:val="Normal"/>
    <w:link w:val="Titre3Car"/>
    <w:uiPriority w:val="9"/>
    <w:unhideWhenUsed/>
    <w:qFormat/>
    <w:rsid w:val="00FE72D8"/>
    <w:pPr>
      <w:keepNext/>
      <w:keepLines/>
      <w:numPr>
        <w:ilvl w:val="2"/>
        <w:numId w:val="1"/>
      </w:numPr>
      <w:spacing w:before="40" w:after="0"/>
      <w:ind w:left="2136"/>
      <w:outlineLvl w:val="2"/>
    </w:pPr>
    <w:rPr>
      <w:rFonts w:asciiTheme="majorHAnsi" w:eastAsiaTheme="majorEastAsia" w:hAnsiTheme="majorHAnsi" w:cstheme="majorBidi"/>
      <w:color w:val="29401A" w:themeColor="accent1" w:themeShade="7F"/>
      <w:sz w:val="24"/>
      <w:szCs w:val="24"/>
    </w:rPr>
  </w:style>
  <w:style w:type="paragraph" w:styleId="Titre4">
    <w:name w:val="heading 4"/>
    <w:basedOn w:val="Normal"/>
    <w:next w:val="Normal"/>
    <w:link w:val="Titre4Car"/>
    <w:uiPriority w:val="9"/>
    <w:semiHidden/>
    <w:unhideWhenUsed/>
    <w:qFormat/>
    <w:rsid w:val="008B72DE"/>
    <w:pPr>
      <w:keepNext/>
      <w:keepLines/>
      <w:numPr>
        <w:ilvl w:val="3"/>
        <w:numId w:val="1"/>
      </w:numPr>
      <w:spacing w:before="40" w:after="0"/>
      <w:outlineLvl w:val="3"/>
    </w:pPr>
    <w:rPr>
      <w:rFonts w:asciiTheme="majorHAnsi" w:eastAsiaTheme="majorEastAsia" w:hAnsiTheme="majorHAnsi" w:cstheme="majorBidi"/>
      <w:i/>
      <w:iCs/>
      <w:color w:val="3D6027" w:themeColor="accent1" w:themeShade="BF"/>
    </w:rPr>
  </w:style>
  <w:style w:type="paragraph" w:styleId="Titre5">
    <w:name w:val="heading 5"/>
    <w:basedOn w:val="Normal"/>
    <w:next w:val="Normal"/>
    <w:link w:val="Titre5Car"/>
    <w:uiPriority w:val="9"/>
    <w:semiHidden/>
    <w:unhideWhenUsed/>
    <w:qFormat/>
    <w:rsid w:val="008B72DE"/>
    <w:pPr>
      <w:keepNext/>
      <w:keepLines/>
      <w:numPr>
        <w:ilvl w:val="4"/>
        <w:numId w:val="1"/>
      </w:numPr>
      <w:spacing w:before="40" w:after="0"/>
      <w:outlineLvl w:val="4"/>
    </w:pPr>
    <w:rPr>
      <w:rFonts w:asciiTheme="majorHAnsi" w:eastAsiaTheme="majorEastAsia" w:hAnsiTheme="majorHAnsi" w:cstheme="majorBidi"/>
      <w:color w:val="3D6027" w:themeColor="accent1" w:themeShade="BF"/>
    </w:rPr>
  </w:style>
  <w:style w:type="paragraph" w:styleId="Titre6">
    <w:name w:val="heading 6"/>
    <w:basedOn w:val="Normal"/>
    <w:next w:val="Normal"/>
    <w:link w:val="Titre6Car"/>
    <w:uiPriority w:val="9"/>
    <w:semiHidden/>
    <w:unhideWhenUsed/>
    <w:qFormat/>
    <w:rsid w:val="008B72DE"/>
    <w:pPr>
      <w:keepNext/>
      <w:keepLines/>
      <w:numPr>
        <w:ilvl w:val="5"/>
        <w:numId w:val="1"/>
      </w:numPr>
      <w:spacing w:before="40" w:after="0"/>
      <w:outlineLvl w:val="5"/>
    </w:pPr>
    <w:rPr>
      <w:rFonts w:asciiTheme="majorHAnsi" w:eastAsiaTheme="majorEastAsia" w:hAnsiTheme="majorHAnsi" w:cstheme="majorBidi"/>
      <w:color w:val="29401A" w:themeColor="accent1" w:themeShade="7F"/>
    </w:rPr>
  </w:style>
  <w:style w:type="paragraph" w:styleId="Titre7">
    <w:name w:val="heading 7"/>
    <w:basedOn w:val="Normal"/>
    <w:next w:val="Normal"/>
    <w:link w:val="Titre7Car"/>
    <w:uiPriority w:val="9"/>
    <w:semiHidden/>
    <w:unhideWhenUsed/>
    <w:qFormat/>
    <w:rsid w:val="008B72DE"/>
    <w:pPr>
      <w:keepNext/>
      <w:keepLines/>
      <w:numPr>
        <w:ilvl w:val="6"/>
        <w:numId w:val="1"/>
      </w:numPr>
      <w:spacing w:before="40" w:after="0"/>
      <w:outlineLvl w:val="6"/>
    </w:pPr>
    <w:rPr>
      <w:rFonts w:asciiTheme="majorHAnsi" w:eastAsiaTheme="majorEastAsia" w:hAnsiTheme="majorHAnsi" w:cstheme="majorBidi"/>
      <w:i/>
      <w:iCs/>
      <w:color w:val="29401A" w:themeColor="accent1" w:themeShade="7F"/>
    </w:rPr>
  </w:style>
  <w:style w:type="paragraph" w:styleId="Titre8">
    <w:name w:val="heading 8"/>
    <w:basedOn w:val="Normal"/>
    <w:next w:val="Normal"/>
    <w:link w:val="Titre8Car"/>
    <w:uiPriority w:val="9"/>
    <w:semiHidden/>
    <w:unhideWhenUsed/>
    <w:qFormat/>
    <w:rsid w:val="008B72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72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72DE"/>
    <w:rPr>
      <w:rFonts w:asciiTheme="majorHAnsi" w:eastAsiaTheme="majorEastAsia" w:hAnsiTheme="majorHAnsi" w:cstheme="majorBidi"/>
      <w:color w:val="3D6027" w:themeColor="accent1" w:themeShade="BF"/>
      <w:sz w:val="32"/>
      <w:szCs w:val="32"/>
    </w:rPr>
  </w:style>
  <w:style w:type="character" w:customStyle="1" w:styleId="Titre2Car">
    <w:name w:val="Titre 2 Car"/>
    <w:basedOn w:val="Policepardfaut"/>
    <w:link w:val="Titre2"/>
    <w:uiPriority w:val="9"/>
    <w:rsid w:val="00FE72D8"/>
    <w:rPr>
      <w:rFonts w:asciiTheme="majorHAnsi" w:eastAsiaTheme="majorEastAsia" w:hAnsiTheme="majorHAnsi" w:cstheme="majorBidi"/>
      <w:color w:val="3D6027" w:themeColor="accent1" w:themeShade="BF"/>
      <w:sz w:val="26"/>
      <w:szCs w:val="26"/>
    </w:rPr>
  </w:style>
  <w:style w:type="character" w:customStyle="1" w:styleId="Titre3Car">
    <w:name w:val="Titre 3 Car"/>
    <w:basedOn w:val="Policepardfaut"/>
    <w:link w:val="Titre3"/>
    <w:uiPriority w:val="9"/>
    <w:rsid w:val="00FE72D8"/>
    <w:rPr>
      <w:rFonts w:asciiTheme="majorHAnsi" w:eastAsiaTheme="majorEastAsia" w:hAnsiTheme="majorHAnsi" w:cstheme="majorBidi"/>
      <w:color w:val="29401A" w:themeColor="accent1" w:themeShade="7F"/>
      <w:sz w:val="24"/>
      <w:szCs w:val="24"/>
    </w:rPr>
  </w:style>
  <w:style w:type="character" w:customStyle="1" w:styleId="Titre4Car">
    <w:name w:val="Titre 4 Car"/>
    <w:basedOn w:val="Policepardfaut"/>
    <w:link w:val="Titre4"/>
    <w:uiPriority w:val="9"/>
    <w:semiHidden/>
    <w:rsid w:val="008B72DE"/>
    <w:rPr>
      <w:rFonts w:asciiTheme="majorHAnsi" w:eastAsiaTheme="majorEastAsia" w:hAnsiTheme="majorHAnsi" w:cstheme="majorBidi"/>
      <w:i/>
      <w:iCs/>
      <w:color w:val="3D6027" w:themeColor="accent1" w:themeShade="BF"/>
    </w:rPr>
  </w:style>
  <w:style w:type="character" w:customStyle="1" w:styleId="Titre5Car">
    <w:name w:val="Titre 5 Car"/>
    <w:basedOn w:val="Policepardfaut"/>
    <w:link w:val="Titre5"/>
    <w:uiPriority w:val="9"/>
    <w:semiHidden/>
    <w:rsid w:val="008B72DE"/>
    <w:rPr>
      <w:rFonts w:asciiTheme="majorHAnsi" w:eastAsiaTheme="majorEastAsia" w:hAnsiTheme="majorHAnsi" w:cstheme="majorBidi"/>
      <w:color w:val="3D6027" w:themeColor="accent1" w:themeShade="BF"/>
    </w:rPr>
  </w:style>
  <w:style w:type="character" w:customStyle="1" w:styleId="Titre6Car">
    <w:name w:val="Titre 6 Car"/>
    <w:basedOn w:val="Policepardfaut"/>
    <w:link w:val="Titre6"/>
    <w:uiPriority w:val="9"/>
    <w:semiHidden/>
    <w:rsid w:val="008B72DE"/>
    <w:rPr>
      <w:rFonts w:asciiTheme="majorHAnsi" w:eastAsiaTheme="majorEastAsia" w:hAnsiTheme="majorHAnsi" w:cstheme="majorBidi"/>
      <w:color w:val="29401A" w:themeColor="accent1" w:themeShade="7F"/>
    </w:rPr>
  </w:style>
  <w:style w:type="character" w:customStyle="1" w:styleId="Titre7Car">
    <w:name w:val="Titre 7 Car"/>
    <w:basedOn w:val="Policepardfaut"/>
    <w:link w:val="Titre7"/>
    <w:uiPriority w:val="9"/>
    <w:semiHidden/>
    <w:rsid w:val="008B72DE"/>
    <w:rPr>
      <w:rFonts w:asciiTheme="majorHAnsi" w:eastAsiaTheme="majorEastAsia" w:hAnsiTheme="majorHAnsi" w:cstheme="majorBidi"/>
      <w:i/>
      <w:iCs/>
      <w:color w:val="29401A" w:themeColor="accent1" w:themeShade="7F"/>
    </w:rPr>
  </w:style>
  <w:style w:type="character" w:customStyle="1" w:styleId="Titre8Car">
    <w:name w:val="Titre 8 Car"/>
    <w:basedOn w:val="Policepardfaut"/>
    <w:link w:val="Titre8"/>
    <w:uiPriority w:val="9"/>
    <w:semiHidden/>
    <w:rsid w:val="008B72D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72DE"/>
    <w:rPr>
      <w:rFonts w:asciiTheme="majorHAnsi" w:eastAsiaTheme="majorEastAsia" w:hAnsiTheme="majorHAnsi" w:cstheme="majorBidi"/>
      <w:i/>
      <w:iCs/>
      <w:color w:val="272727" w:themeColor="text1" w:themeTint="D8"/>
      <w:sz w:val="21"/>
      <w:szCs w:val="21"/>
    </w:rPr>
  </w:style>
  <w:style w:type="paragraph" w:customStyle="1" w:styleId="TDM">
    <w:name w:val="TDM"/>
    <w:basedOn w:val="Titre1"/>
    <w:link w:val="TDMCar"/>
    <w:qFormat/>
    <w:rsid w:val="008B72DE"/>
    <w:pPr>
      <w:numPr>
        <w:numId w:val="0"/>
      </w:numPr>
    </w:pPr>
  </w:style>
  <w:style w:type="paragraph" w:styleId="En-tte">
    <w:name w:val="header"/>
    <w:basedOn w:val="Normal"/>
    <w:link w:val="En-tteCar"/>
    <w:uiPriority w:val="99"/>
    <w:unhideWhenUsed/>
    <w:rsid w:val="008B72DE"/>
    <w:pPr>
      <w:tabs>
        <w:tab w:val="center" w:pos="4536"/>
        <w:tab w:val="right" w:pos="9072"/>
      </w:tabs>
      <w:spacing w:after="0" w:line="240" w:lineRule="auto"/>
    </w:pPr>
  </w:style>
  <w:style w:type="character" w:customStyle="1" w:styleId="TDMCar">
    <w:name w:val="TDM Car"/>
    <w:basedOn w:val="Titre1Car"/>
    <w:link w:val="TDM"/>
    <w:rsid w:val="008B72DE"/>
    <w:rPr>
      <w:rFonts w:asciiTheme="majorHAnsi" w:eastAsiaTheme="majorEastAsia" w:hAnsiTheme="majorHAnsi" w:cstheme="majorBidi"/>
      <w:color w:val="3D6027" w:themeColor="accent1" w:themeShade="BF"/>
      <w:sz w:val="32"/>
      <w:szCs w:val="32"/>
    </w:rPr>
  </w:style>
  <w:style w:type="character" w:customStyle="1" w:styleId="En-tteCar">
    <w:name w:val="En-tête Car"/>
    <w:basedOn w:val="Policepardfaut"/>
    <w:link w:val="En-tte"/>
    <w:uiPriority w:val="99"/>
    <w:rsid w:val="008B72DE"/>
  </w:style>
  <w:style w:type="paragraph" w:styleId="Pieddepage">
    <w:name w:val="footer"/>
    <w:basedOn w:val="Normal"/>
    <w:link w:val="PieddepageCar"/>
    <w:uiPriority w:val="99"/>
    <w:unhideWhenUsed/>
    <w:rsid w:val="008B7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72DE"/>
  </w:style>
  <w:style w:type="paragraph" w:styleId="Titre">
    <w:name w:val="Title"/>
    <w:basedOn w:val="Normal"/>
    <w:next w:val="Normal"/>
    <w:link w:val="TitreCar"/>
    <w:uiPriority w:val="10"/>
    <w:qFormat/>
    <w:rsid w:val="008B72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B72DE"/>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8B72D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72DE"/>
    <w:rPr>
      <w:rFonts w:eastAsiaTheme="minorEastAsia"/>
      <w:lang w:eastAsia="fr-CH"/>
    </w:rPr>
  </w:style>
  <w:style w:type="paragraph" w:styleId="En-ttedetabledesmatires">
    <w:name w:val="TOC Heading"/>
    <w:basedOn w:val="Titre1"/>
    <w:next w:val="Normal"/>
    <w:uiPriority w:val="39"/>
    <w:unhideWhenUsed/>
    <w:qFormat/>
    <w:rsid w:val="00AD5D65"/>
    <w:pPr>
      <w:numPr>
        <w:numId w:val="0"/>
      </w:numPr>
      <w:outlineLvl w:val="9"/>
    </w:pPr>
    <w:rPr>
      <w:lang w:eastAsia="fr-CH"/>
    </w:rPr>
  </w:style>
  <w:style w:type="paragraph" w:styleId="TM2">
    <w:name w:val="toc 2"/>
    <w:basedOn w:val="Normal"/>
    <w:next w:val="Normal"/>
    <w:autoRedefine/>
    <w:uiPriority w:val="39"/>
    <w:unhideWhenUsed/>
    <w:rsid w:val="00AD5D65"/>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AD5D65"/>
    <w:pPr>
      <w:spacing w:after="100"/>
    </w:pPr>
    <w:rPr>
      <w:rFonts w:eastAsiaTheme="minorEastAsia" w:cs="Times New Roman"/>
      <w:lang w:eastAsia="fr-CH"/>
    </w:rPr>
  </w:style>
  <w:style w:type="paragraph" w:styleId="TM3">
    <w:name w:val="toc 3"/>
    <w:basedOn w:val="Normal"/>
    <w:next w:val="Normal"/>
    <w:autoRedefine/>
    <w:uiPriority w:val="39"/>
    <w:unhideWhenUsed/>
    <w:rsid w:val="00AD5D65"/>
    <w:pPr>
      <w:spacing w:after="100"/>
      <w:ind w:left="440"/>
    </w:pPr>
    <w:rPr>
      <w:rFonts w:eastAsiaTheme="minorEastAsia" w:cs="Times New Roman"/>
      <w:lang w:eastAsia="fr-CH"/>
    </w:rPr>
  </w:style>
  <w:style w:type="character" w:styleId="Lienhypertexte">
    <w:name w:val="Hyperlink"/>
    <w:basedOn w:val="Policepardfaut"/>
    <w:uiPriority w:val="99"/>
    <w:unhideWhenUsed/>
    <w:rsid w:val="00AD5D65"/>
    <w:rPr>
      <w:color w:val="538135" w:themeColor="hyperlink"/>
      <w:u w:val="single"/>
    </w:rPr>
  </w:style>
  <w:style w:type="paragraph" w:styleId="Lgende">
    <w:name w:val="caption"/>
    <w:basedOn w:val="Normal"/>
    <w:next w:val="Normal"/>
    <w:uiPriority w:val="35"/>
    <w:unhideWhenUsed/>
    <w:qFormat/>
    <w:rsid w:val="008E76D3"/>
    <w:pPr>
      <w:spacing w:after="200" w:line="240" w:lineRule="auto"/>
      <w:jc w:val="center"/>
    </w:pPr>
    <w:rPr>
      <w:i/>
      <w:iCs/>
      <w:color w:val="44546A" w:themeColor="text2"/>
      <w:sz w:val="18"/>
      <w:szCs w:val="18"/>
    </w:rPr>
  </w:style>
  <w:style w:type="paragraph" w:styleId="Citation">
    <w:name w:val="Quote"/>
    <w:aliases w:val="Remarque"/>
    <w:basedOn w:val="Normal"/>
    <w:next w:val="Normal"/>
    <w:link w:val="CitationCar"/>
    <w:uiPriority w:val="29"/>
    <w:qFormat/>
    <w:rsid w:val="00052355"/>
    <w:pPr>
      <w:spacing w:before="200"/>
      <w:ind w:right="864"/>
      <w:jc w:val="left"/>
    </w:pPr>
    <w:rPr>
      <w:i/>
      <w:iCs/>
      <w:color w:val="404040" w:themeColor="text1" w:themeTint="BF"/>
    </w:rPr>
  </w:style>
  <w:style w:type="character" w:customStyle="1" w:styleId="CitationCar">
    <w:name w:val="Citation Car"/>
    <w:aliases w:val="Remarque Car"/>
    <w:basedOn w:val="Policepardfaut"/>
    <w:link w:val="Citation"/>
    <w:uiPriority w:val="29"/>
    <w:rsid w:val="00052355"/>
    <w:rPr>
      <w:i/>
      <w:iCs/>
      <w:color w:val="404040" w:themeColor="text1" w:themeTint="BF"/>
    </w:rPr>
  </w:style>
  <w:style w:type="paragraph" w:styleId="Tabledesillustrations">
    <w:name w:val="table of figures"/>
    <w:basedOn w:val="Normal"/>
    <w:next w:val="Normal"/>
    <w:uiPriority w:val="99"/>
    <w:unhideWhenUsed/>
    <w:rsid w:val="00FE72D8"/>
    <w:pPr>
      <w:spacing w:after="0"/>
    </w:pPr>
  </w:style>
  <w:style w:type="character" w:styleId="Textedelespacerserv">
    <w:name w:val="Placeholder Text"/>
    <w:basedOn w:val="Policepardfaut"/>
    <w:uiPriority w:val="99"/>
    <w:semiHidden/>
    <w:rsid w:val="00641F8D"/>
    <w:rPr>
      <w:color w:val="808080"/>
    </w:rPr>
  </w:style>
  <w:style w:type="paragraph" w:styleId="Paragraphedeliste">
    <w:name w:val="List Paragraph"/>
    <w:basedOn w:val="Normal"/>
    <w:uiPriority w:val="34"/>
    <w:qFormat/>
    <w:rsid w:val="00951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docs.live.net/659b9223512a0f9d/Cours%202eme/Summer%20School/steeringModule/steeringModule_docFinale.docx" TargetMode="External"/><Relationship Id="rId21" Type="http://schemas.openxmlformats.org/officeDocument/2006/relationships/image" Target="media/image10.png"/><Relationship Id="rId34" Type="http://schemas.openxmlformats.org/officeDocument/2006/relationships/hyperlink" Target="https://d.docs.live.net/659b9223512a0f9d/Cours%202eme/Summer%20School/steeringModule/steeringModule_docFinale.docx" TargetMode="External"/><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d.docs.live.net/659b9223512a0f9d/Cours%202eme/Summer%20School/steeringModule/steeringModule_docFinale.docx" TargetMode="External"/><Relationship Id="rId37" Type="http://schemas.openxmlformats.org/officeDocument/2006/relationships/hyperlink" Target="https://d.docs.live.net/659b9223512a0f9d/Cours%202eme/Summer%20School/steeringModule/steeringModule_docFinale.docx"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docs.live.net/659b9223512a0f9d/Cours%202eme/Summer%20School/steeringModule/steeringModule_docFinale.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docs.live.net/659b9223512a0f9d/Cours%202eme/Summer%20School/steeringModule/steeringModule_docFinale.docx" TargetMode="External"/><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docs.live.net/659b9223512a0f9d/Cours%202eme/Summer%20School/steeringModule/steeringModule_docFinale.docx" TargetMode="External"/><Relationship Id="rId38" Type="http://schemas.openxmlformats.org/officeDocument/2006/relationships/hyperlink" Target="https://d.docs.live.net/659b9223512a0f9d/Cours%202eme/Summer%20School/steeringModule/steeringModule_docFinale.docx"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e\OneDrive%20-%20HESSO\Annee_2\semestre_4\SS2\Template_rapport_WP-DESKTOP-VHRISR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3C58AC9E994202B93DE91F317E7F68"/>
        <w:category>
          <w:name w:val="Général"/>
          <w:gallery w:val="placeholder"/>
        </w:category>
        <w:types>
          <w:type w:val="bbPlcHdr"/>
        </w:types>
        <w:behaviors>
          <w:behavior w:val="content"/>
        </w:behaviors>
        <w:guid w:val="{A10EBAC2-9C87-463A-AF63-AF07C6AC6695}"/>
      </w:docPartPr>
      <w:docPartBody>
        <w:p w:rsidR="00644BD4" w:rsidRDefault="00644BD4">
          <w:pPr>
            <w:pStyle w:val="7D3C58AC9E994202B93DE91F317E7F68"/>
          </w:pPr>
          <w:r>
            <w:rPr>
              <w:color w:val="2F5496" w:themeColor="accent1" w:themeShade="BF"/>
              <w:sz w:val="24"/>
              <w:szCs w:val="24"/>
              <w:lang w:val="fr-FR"/>
            </w:rPr>
            <w:t>[Nom de la société]</w:t>
          </w:r>
        </w:p>
      </w:docPartBody>
    </w:docPart>
    <w:docPart>
      <w:docPartPr>
        <w:name w:val="301381B2F53A49D4969C8F428CD543DD"/>
        <w:category>
          <w:name w:val="Général"/>
          <w:gallery w:val="placeholder"/>
        </w:category>
        <w:types>
          <w:type w:val="bbPlcHdr"/>
        </w:types>
        <w:behaviors>
          <w:behavior w:val="content"/>
        </w:behaviors>
        <w:guid w:val="{3D5972A5-3D7E-4F80-96EF-5D29DB471406}"/>
      </w:docPartPr>
      <w:docPartBody>
        <w:p w:rsidR="00644BD4" w:rsidRDefault="00644BD4">
          <w:pPr>
            <w:pStyle w:val="301381B2F53A49D4969C8F428CD543DD"/>
          </w:pPr>
          <w:r>
            <w:rPr>
              <w:rFonts w:asciiTheme="majorHAnsi" w:eastAsiaTheme="majorEastAsia" w:hAnsiTheme="majorHAnsi" w:cstheme="majorBidi"/>
              <w:color w:val="4472C4" w:themeColor="accent1"/>
              <w:sz w:val="88"/>
              <w:szCs w:val="88"/>
              <w:lang w:val="fr-FR"/>
            </w:rPr>
            <w:t>[Titre du document]</w:t>
          </w:r>
        </w:p>
      </w:docPartBody>
    </w:docPart>
    <w:docPart>
      <w:docPartPr>
        <w:name w:val="DCEB2EF973004381B3C0629925FD25C2"/>
        <w:category>
          <w:name w:val="Général"/>
          <w:gallery w:val="placeholder"/>
        </w:category>
        <w:types>
          <w:type w:val="bbPlcHdr"/>
        </w:types>
        <w:behaviors>
          <w:behavior w:val="content"/>
        </w:behaviors>
        <w:guid w:val="{A36A4F5E-5E1E-44BE-8A29-40907B03252D}"/>
      </w:docPartPr>
      <w:docPartBody>
        <w:p w:rsidR="00644BD4" w:rsidRDefault="00644BD4">
          <w:pPr>
            <w:pStyle w:val="DCEB2EF973004381B3C0629925FD25C2"/>
          </w:pPr>
          <w:r>
            <w:rPr>
              <w:color w:val="2F5496" w:themeColor="accent1" w:themeShade="BF"/>
              <w:sz w:val="24"/>
              <w:szCs w:val="24"/>
              <w:lang w:val="fr-FR"/>
            </w:rPr>
            <w:t>[Sous-titre du document]</w:t>
          </w:r>
        </w:p>
      </w:docPartBody>
    </w:docPart>
    <w:docPart>
      <w:docPartPr>
        <w:name w:val="DF62D2244BA443E99910A2E9D0E80AD3"/>
        <w:category>
          <w:name w:val="Général"/>
          <w:gallery w:val="placeholder"/>
        </w:category>
        <w:types>
          <w:type w:val="bbPlcHdr"/>
        </w:types>
        <w:behaviors>
          <w:behavior w:val="content"/>
        </w:behaviors>
        <w:guid w:val="{00C51A8D-7528-4BD5-9F54-D97F365719BD}"/>
      </w:docPartPr>
      <w:docPartBody>
        <w:p w:rsidR="00644BD4" w:rsidRDefault="00644BD4">
          <w:pPr>
            <w:pStyle w:val="DF62D2244BA443E99910A2E9D0E80AD3"/>
          </w:pPr>
          <w:r>
            <w:rPr>
              <w:color w:val="4472C4" w:themeColor="accent1"/>
              <w:sz w:val="28"/>
              <w:szCs w:val="28"/>
              <w:lang w:val="fr-FR"/>
            </w:rPr>
            <w:t>[Nom de l’auteur]</w:t>
          </w:r>
        </w:p>
      </w:docPartBody>
    </w:docPart>
    <w:docPart>
      <w:docPartPr>
        <w:name w:val="89A6D0A061F5447D8C1BDFEB300A5CEB"/>
        <w:category>
          <w:name w:val="Général"/>
          <w:gallery w:val="placeholder"/>
        </w:category>
        <w:types>
          <w:type w:val="bbPlcHdr"/>
        </w:types>
        <w:behaviors>
          <w:behavior w:val="content"/>
        </w:behaviors>
        <w:guid w:val="{CB47B130-BCF4-43C8-8A68-3DF4A6DAF947}"/>
      </w:docPartPr>
      <w:docPartBody>
        <w:p w:rsidR="00644BD4" w:rsidRDefault="00644BD4">
          <w:pPr>
            <w:pStyle w:val="89A6D0A061F5447D8C1BDFEB300A5CEB"/>
          </w:pPr>
          <w:r>
            <w:rPr>
              <w:color w:val="4472C4" w:themeColor="accent1"/>
              <w:sz w:val="28"/>
              <w:szCs w:val="28"/>
              <w:lang w:val="fr-FR"/>
            </w:rPr>
            <w:t>[Date]</w:t>
          </w:r>
        </w:p>
      </w:docPartBody>
    </w:docPart>
    <w:docPart>
      <w:docPartPr>
        <w:name w:val="55789B382F084EBF89153C7861E16588"/>
        <w:category>
          <w:name w:val="Général"/>
          <w:gallery w:val="placeholder"/>
        </w:category>
        <w:types>
          <w:type w:val="bbPlcHdr"/>
        </w:types>
        <w:behaviors>
          <w:behavior w:val="content"/>
        </w:behaviors>
        <w:guid w:val="{4444444D-761A-4F55-BA72-30EE74B3400C}"/>
      </w:docPartPr>
      <w:docPartBody>
        <w:p w:rsidR="00644BD4" w:rsidRDefault="00A930FC">
          <w:r w:rsidRPr="00B113F6">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0FC"/>
    <w:rsid w:val="000809AE"/>
    <w:rsid w:val="001F5834"/>
    <w:rsid w:val="00644BD4"/>
    <w:rsid w:val="00A930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D3C58AC9E994202B93DE91F317E7F68">
    <w:name w:val="7D3C58AC9E994202B93DE91F317E7F68"/>
  </w:style>
  <w:style w:type="paragraph" w:customStyle="1" w:styleId="301381B2F53A49D4969C8F428CD543DD">
    <w:name w:val="301381B2F53A49D4969C8F428CD543DD"/>
  </w:style>
  <w:style w:type="paragraph" w:customStyle="1" w:styleId="DCEB2EF973004381B3C0629925FD25C2">
    <w:name w:val="DCEB2EF973004381B3C0629925FD25C2"/>
  </w:style>
  <w:style w:type="paragraph" w:customStyle="1" w:styleId="DF62D2244BA443E99910A2E9D0E80AD3">
    <w:name w:val="DF62D2244BA443E99910A2E9D0E80AD3"/>
  </w:style>
  <w:style w:type="paragraph" w:customStyle="1" w:styleId="89A6D0A061F5447D8C1BDFEB300A5CEB">
    <w:name w:val="89A6D0A061F5447D8C1BDFEB300A5CEB"/>
  </w:style>
  <w:style w:type="character" w:styleId="Textedelespacerserv">
    <w:name w:val="Placeholder Text"/>
    <w:basedOn w:val="Policepardfaut"/>
    <w:uiPriority w:val="99"/>
    <w:semiHidden/>
    <w:rsid w:val="00A930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538135"/>
      </a:accent1>
      <a:accent2>
        <a:srgbClr val="ED7D31"/>
      </a:accent2>
      <a:accent3>
        <a:srgbClr val="A5A5A5"/>
      </a:accent3>
      <a:accent4>
        <a:srgbClr val="FFC000"/>
      </a:accent4>
      <a:accent5>
        <a:srgbClr val="70AD47"/>
      </a:accent5>
      <a:accent6>
        <a:srgbClr val="538135"/>
      </a:accent6>
      <a:hlink>
        <a:srgbClr val="538135"/>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433B6914DB244D94A88C76074202A5" ma:contentTypeVersion="9" ma:contentTypeDescription="Crée un document." ma:contentTypeScope="" ma:versionID="85e8dd21202b4e91b89b00fc616854ba">
  <xsd:schema xmlns:xsd="http://www.w3.org/2001/XMLSchema" xmlns:xs="http://www.w3.org/2001/XMLSchema" xmlns:p="http://schemas.microsoft.com/office/2006/metadata/properties" xmlns:ns2="59352aba-b979-4180-93b6-1b29a58e7092" xmlns:ns3="9f964f78-7045-481f-8f08-bb22d56de14e" targetNamespace="http://schemas.microsoft.com/office/2006/metadata/properties" ma:root="true" ma:fieldsID="9937df8e2e194b5c622f9445964bfd45" ns2:_="" ns3:_="">
    <xsd:import namespace="59352aba-b979-4180-93b6-1b29a58e7092"/>
    <xsd:import namespace="9f964f78-7045-481f-8f08-bb22d56de14e"/>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352aba-b979-4180-93b6-1b29a58e7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964f78-7045-481f-8f08-bb22d56de14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a2da955-6d24-42cf-823d-9c5928bf8902}" ma:internalName="TaxCatchAll" ma:showField="CatchAllData" ma:web="9f964f78-7045-481f-8f08-bb22d56de1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59352aba-b979-4180-93b6-1b29a58e7092">
      <Terms xmlns="http://schemas.microsoft.com/office/infopath/2007/PartnerControls"/>
    </lcf76f155ced4ddcb4097134ff3c332f>
    <TaxCatchAll xmlns="9f964f78-7045-481f-8f08-bb22d56de14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D33D9-8A70-46BA-A378-35E36099E1AD}">
  <ds:schemaRefs>
    <ds:schemaRef ds:uri="http://schemas.microsoft.com/sharepoint/v3/contenttype/forms"/>
  </ds:schemaRefs>
</ds:datastoreItem>
</file>

<file path=customXml/itemProps3.xml><?xml version="1.0" encoding="utf-8"?>
<ds:datastoreItem xmlns:ds="http://schemas.openxmlformats.org/officeDocument/2006/customXml" ds:itemID="{54B683AF-17F5-4703-BABD-4E1389EAB7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352aba-b979-4180-93b6-1b29a58e7092"/>
    <ds:schemaRef ds:uri="9f964f78-7045-481f-8f08-bb22d56de1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57A6F5-7085-4A99-B0EE-4EF0E85A7744}">
  <ds:schemaRefs>
    <ds:schemaRef ds:uri="http://schemas.openxmlformats.org/officeDocument/2006/bibliography"/>
  </ds:schemaRefs>
</ds:datastoreItem>
</file>

<file path=customXml/itemProps5.xml><?xml version="1.0" encoding="utf-8"?>
<ds:datastoreItem xmlns:ds="http://schemas.openxmlformats.org/officeDocument/2006/customXml" ds:itemID="{356B927B-9DCF-40BE-B65A-88E833C422D4}">
  <ds:schemaRefs>
    <ds:schemaRef ds:uri="http://schemas.microsoft.com/office/2006/metadata/properties"/>
    <ds:schemaRef ds:uri="http://schemas.microsoft.com/office/infopath/2007/PartnerControls"/>
    <ds:schemaRef ds:uri="59352aba-b979-4180-93b6-1b29a58e7092"/>
    <ds:schemaRef ds:uri="9f964f78-7045-481f-8f08-bb22d56de14e"/>
  </ds:schemaRefs>
</ds:datastoreItem>
</file>

<file path=docProps/app.xml><?xml version="1.0" encoding="utf-8"?>
<Properties xmlns="http://schemas.openxmlformats.org/officeDocument/2006/extended-properties" xmlns:vt="http://schemas.openxmlformats.org/officeDocument/2006/docPropsVTypes">
  <Template>Template_rapport_WP-DESKTOP-VHRISRM.dotx</Template>
  <TotalTime>176</TotalTime>
  <Pages>11</Pages>
  <Words>1332</Words>
  <Characters>7327</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Hes-so Valais/Wallis - HEI</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WP2 : Programmation Steering Module</dc:title>
  <dc:subject>Summer school II - eKart</dc:subject>
  <dc:creator>Maxime Caloz</dc:creator>
  <cp:keywords/>
  <dc:description/>
  <cp:lastModifiedBy>Caloz Maxime</cp:lastModifiedBy>
  <cp:revision>216</cp:revision>
  <dcterms:created xsi:type="dcterms:W3CDTF">2022-09-05T11:51:00Z</dcterms:created>
  <dcterms:modified xsi:type="dcterms:W3CDTF">2022-09-08T12:19:00Z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0x0101005E433B6914DB244D94A88C76074202A5</vt:lpwstr>
  </property>
</Properties>
</file>